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1108" w14:textId="77777777" w:rsidR="006D0154" w:rsidRDefault="00A34D33" w:rsidP="00B671D9">
      <w:pPr>
        <w:ind w:left="-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1" layoutInCell="1" allowOverlap="1" wp14:anchorId="798C3724" wp14:editId="132C5DE3">
                <wp:simplePos x="0" y="0"/>
                <wp:positionH relativeFrom="column">
                  <wp:posOffset>-1905</wp:posOffset>
                </wp:positionH>
                <wp:positionV relativeFrom="page">
                  <wp:posOffset>1717675</wp:posOffset>
                </wp:positionV>
                <wp:extent cx="4341495" cy="2166620"/>
                <wp:effectExtent l="0" t="0" r="190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1495" cy="216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bookmarkStart w:id="0" w:name="_Toc505752488" w:displacedByCustomXml="next"/>
                          <w:bookmarkStart w:id="1" w:name="_Toc505752868" w:displacedByCustomXml="next"/>
                          <w:bookmarkStart w:id="2" w:name="_Toc505249589" w:displacedByCustomXml="next"/>
                          <w:sdt>
                            <w:sdtPr>
                              <w:rPr>
                                <w:rStyle w:val="CS-CoverTitleChar"/>
                                <w:sz w:val="64"/>
                                <w:szCs w:val="64"/>
                              </w:rPr>
                              <w:alias w:val="Title"/>
                              <w:tag w:val="Title"/>
                              <w:id w:val="946657724"/>
                              <w:lock w:val="sdtLocked"/>
                              <w:placeholder>
                                <w:docPart w:val="CFD57EAC65D94FE0BEADF686EBCDF49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p w14:paraId="1B9200CD" w14:textId="77777777" w:rsidR="0054450B" w:rsidRPr="00B671D9" w:rsidRDefault="0054450B" w:rsidP="00503D66">
                                <w:pPr>
                                  <w:pStyle w:val="CS-CoverTitle"/>
                                  <w:rPr>
                                    <w:rStyle w:val="CS-InstructionsChar"/>
                                    <w:color w:val="002D62"/>
                                    <w:sz w:val="64"/>
                                    <w:szCs w:val="64"/>
                                  </w:rPr>
                                </w:pPr>
                                <w:r w:rsidRPr="00B671D9">
                                  <w:rPr>
                                    <w:rStyle w:val="CS-CoverTitleChar"/>
                                    <w:sz w:val="64"/>
                                    <w:szCs w:val="64"/>
                                  </w:rPr>
                                  <w:t>Functional Design</w:t>
                                </w:r>
                              </w:p>
                            </w:sdtContent>
                          </w:sdt>
                          <w:p w14:paraId="4B357E15" w14:textId="6C1D7717" w:rsidR="0054450B" w:rsidRPr="004D3430" w:rsidRDefault="00183406" w:rsidP="00BE3946">
                            <w:pPr>
                              <w:pStyle w:val="CS-Instructions"/>
                              <w:rPr>
                                <w:color w:val="6D6E71"/>
                              </w:rPr>
                            </w:pPr>
                            <w:sdt>
                              <w:sdtPr>
                                <w:rPr>
                                  <w:rStyle w:val="CS-InstructionsChar"/>
                                </w:rPr>
                                <w:alias w:val="Subtitle"/>
                                <w:tag w:val="Subtitle"/>
                                <w:id w:val="2058350639"/>
                                <w:lock w:val="sdtLocked"/>
                                <w:placeholder>
                                  <w:docPart w:val="F2877F0FFC1F454E82B529271E7ED17D"/>
                                </w:placeholder>
                                <w:text w:multiLine="1"/>
                              </w:sdtPr>
                              <w:sdtContent>
                                <w:r w:rsidRPr="00183406">
                                  <w:rPr>
                                    <w:rStyle w:val="CS-InstructionsChar"/>
                                  </w:rPr>
                                  <w:t>Crowe Azure DevOps Enhancement 81313</w:t>
                                </w:r>
                                <w:r w:rsidRPr="00183406">
                                  <w:rPr>
                                    <w:rStyle w:val="CS-InstructionsChar"/>
                                  </w:rPr>
                                  <w:br/>
                                </w:r>
                                <w:r w:rsidRPr="00183406">
                                  <w:rPr>
                                    <w:rStyle w:val="CS-InstructionsChar"/>
                                  </w:rPr>
                                  <w:br/>
                                  <w:t>3WM - Purchase Price Review</w:t>
                                </w:r>
                              </w:sdtContent>
                            </w:sdt>
                            <w:bookmarkEnd w:id="2"/>
                            <w:bookmarkEnd w:id="1"/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C372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.15pt;margin-top:135.25pt;width:341.85pt;height:170.6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" filled="f" stroked="f">
                <v:textbox style="mso-fit-shape-to-text:t" inset="0,0,0,0">
                  <w:txbxContent>
                    <w:bookmarkStart w:id="3" w:name="_Toc505752488" w:displacedByCustomXml="next"/>
                    <w:bookmarkStart w:id="4" w:name="_Toc505752868" w:displacedByCustomXml="next"/>
                    <w:bookmarkStart w:id="5" w:name="_Toc505249589" w:displacedByCustomXml="next"/>
                    <w:sdt>
                      <w:sdtPr>
                        <w:rPr>
                          <w:rStyle w:val="CS-CoverTitleChar"/>
                          <w:sz w:val="64"/>
                          <w:szCs w:val="64"/>
                        </w:rPr>
                        <w:alias w:val="Title"/>
                        <w:tag w:val="Title"/>
                        <w:id w:val="946657724"/>
                        <w:lock w:val="sdtLocked"/>
                        <w:placeholder>
                          <w:docPart w:val="CFD57EAC65D94FE0BEADF686EBCDF49C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 w:multiLine="1"/>
                      </w:sdtPr>
                      <w:sdtContent>
                        <w:p w14:paraId="1B9200CD" w14:textId="77777777" w:rsidR="0054450B" w:rsidRPr="00B671D9" w:rsidRDefault="0054450B" w:rsidP="00503D66">
                          <w:pPr>
                            <w:pStyle w:val="CS-CoverTitle"/>
                            <w:rPr>
                              <w:rStyle w:val="CS-InstructionsChar"/>
                              <w:color w:val="002D62"/>
                              <w:sz w:val="64"/>
                              <w:szCs w:val="64"/>
                            </w:rPr>
                          </w:pPr>
                          <w:r w:rsidRPr="00B671D9">
                            <w:rPr>
                              <w:rStyle w:val="CS-CoverTitleChar"/>
                              <w:sz w:val="64"/>
                              <w:szCs w:val="64"/>
                            </w:rPr>
                            <w:t>Functional Design</w:t>
                          </w:r>
                        </w:p>
                      </w:sdtContent>
                    </w:sdt>
                    <w:p w14:paraId="4B357E15" w14:textId="6C1D7717" w:rsidR="0054450B" w:rsidRPr="004D3430" w:rsidRDefault="00183406" w:rsidP="00BE3946">
                      <w:pPr>
                        <w:pStyle w:val="CS-Instructions"/>
                        <w:rPr>
                          <w:color w:val="6D6E71"/>
                        </w:rPr>
                      </w:pPr>
                      <w:sdt>
                        <w:sdtPr>
                          <w:rPr>
                            <w:rStyle w:val="CS-InstructionsChar"/>
                          </w:rPr>
                          <w:alias w:val="Subtitle"/>
                          <w:tag w:val="Subtitle"/>
                          <w:id w:val="2058350639"/>
                          <w:lock w:val="sdtLocked"/>
                          <w:placeholder>
                            <w:docPart w:val="F2877F0FFC1F454E82B529271E7ED17D"/>
                          </w:placeholder>
                          <w:text w:multiLine="1"/>
                        </w:sdtPr>
                        <w:sdtContent>
                          <w:r w:rsidRPr="00183406">
                            <w:rPr>
                              <w:rStyle w:val="CS-InstructionsChar"/>
                            </w:rPr>
                            <w:t>Crowe Azure DevOps Enhancement 81313</w:t>
                          </w:r>
                          <w:r w:rsidRPr="00183406">
                            <w:rPr>
                              <w:rStyle w:val="CS-InstructionsChar"/>
                            </w:rPr>
                            <w:br/>
                          </w:r>
                          <w:r w:rsidRPr="00183406">
                            <w:rPr>
                              <w:rStyle w:val="CS-InstructionsChar"/>
                            </w:rPr>
                            <w:br/>
                            <w:t>3WM - Purchase Price Review</w:t>
                          </w:r>
                        </w:sdtContent>
                      </w:sdt>
                      <w:bookmarkEnd w:id="5"/>
                      <w:bookmarkEnd w:id="4"/>
                      <w:bookmarkEnd w:id="3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tbl>
      <w:tblPr>
        <w:tblStyle w:val="TableGridLight"/>
        <w:tblpPr w:vertAnchor="page" w:horzAnchor="page" w:tblpX="5581" w:tblpY="93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616"/>
      </w:tblGrid>
      <w:tr w:rsidR="00E44697" w14:paraId="383BBEA9" w14:textId="77777777" w:rsidTr="006B2CEE">
        <w:tc>
          <w:tcPr>
            <w:tcW w:w="0" w:type="auto"/>
          </w:tcPr>
          <w:p w14:paraId="0B2C295E" w14:textId="77777777" w:rsidR="00E44697" w:rsidRPr="00D04647" w:rsidRDefault="00FC3A6C" w:rsidP="006B2CEE">
            <w:pPr>
              <w:jc w:val="right"/>
              <w:rPr>
                <w:color w:val="FFFFFF" w:themeColor="background1"/>
                <w14:textFill>
                  <w14:noFill/>
                </w14:textFill>
              </w:rPr>
            </w:pPr>
            <w:r w:rsidRPr="00E9121D">
              <w:rPr>
                <w:noProof/>
                <w:color w:val="FFFFFF" w:themeColor="background1"/>
                <w14:textFill>
                  <w14:noFill/>
                </w14:textFill>
              </w:rPr>
              <w:drawing>
                <wp:inline distT="0" distB="0" distL="0" distR="0" wp14:anchorId="138B4945" wp14:editId="61869CCD">
                  <wp:extent cx="3422650" cy="3089358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rowe cover image_empt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308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E261E" w14:textId="77777777" w:rsidR="007007B6" w:rsidRDefault="00D04647" w:rsidP="00AC3613">
      <w:pPr>
        <w:pStyle w:val="Header"/>
        <w:tabs>
          <w:tab w:val="clear" w:pos="4680"/>
          <w:tab w:val="clear" w:pos="9360"/>
        </w:tabs>
      </w:pPr>
      <w:r>
        <w:t xml:space="preserve"> </w:t>
      </w:r>
      <w:r w:rsidR="007007B6">
        <w:br w:type="page"/>
      </w:r>
    </w:p>
    <w:p w14:paraId="24D94D1A" w14:textId="77777777" w:rsidR="0046670F" w:rsidRDefault="0046670F" w:rsidP="009B4D97">
      <w:pPr>
        <w:pStyle w:val="Header"/>
        <w:tabs>
          <w:tab w:val="clear" w:pos="4680"/>
          <w:tab w:val="clear" w:pos="9360"/>
        </w:tabs>
        <w:rPr>
          <w:noProof/>
        </w:rPr>
      </w:pPr>
      <w:r w:rsidRPr="0046670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1" layoutInCell="1" allowOverlap="1" wp14:anchorId="043A6248" wp14:editId="4ED916A8">
                <wp:simplePos x="0" y="0"/>
                <wp:positionH relativeFrom="column">
                  <wp:posOffset>-635</wp:posOffset>
                </wp:positionH>
                <wp:positionV relativeFrom="page">
                  <wp:posOffset>975360</wp:posOffset>
                </wp:positionV>
                <wp:extent cx="5027295" cy="337820"/>
                <wp:effectExtent l="0" t="0" r="1905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29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5CF35" w14:textId="77777777" w:rsidR="0054450B" w:rsidRPr="007855DF" w:rsidRDefault="0054450B" w:rsidP="00404CBB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  <w:bookmarkStart w:id="6" w:name="_Toc528665925"/>
                            <w:bookmarkStart w:id="7" w:name="_Toc172279013"/>
                            <w:r w:rsidRPr="00C13348">
                              <w:t>Document</w:t>
                            </w:r>
                            <w:r>
                              <w:t xml:space="preserve"> Owners</w:t>
                            </w:r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6248" id="Text Box 15" o:spid="_x0000_s1027" type="#_x0000_t202" style="position:absolute;margin-left:-.05pt;margin-top:76.8pt;width:395.85pt;height:26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" filled="f" stroked="f" strokeweight=".5pt">
                <v:textbox inset="0,0,0,0">
                  <w:txbxContent>
                    <w:p w14:paraId="5B55CF35" w14:textId="77777777" w:rsidR="0054450B" w:rsidRPr="007855DF" w:rsidRDefault="0054450B" w:rsidP="00404CBB">
                      <w:pPr>
                        <w:pStyle w:val="Heading1"/>
                        <w:numPr>
                          <w:ilvl w:val="0"/>
                          <w:numId w:val="0"/>
                        </w:numPr>
                        <w:ind w:left="360" w:hanging="360"/>
                      </w:pPr>
                      <w:bookmarkStart w:id="8" w:name="_Toc528665925"/>
                      <w:bookmarkStart w:id="9" w:name="_Toc172279013"/>
                      <w:r w:rsidRPr="00C13348">
                        <w:t>Document</w:t>
                      </w:r>
                      <w:r>
                        <w:t xml:space="preserve"> Owners</w:t>
                      </w:r>
                      <w:bookmarkEnd w:id="8"/>
                      <w:bookmarkEnd w:id="9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46670F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79471534" wp14:editId="3705547E">
                <wp:simplePos x="0" y="0"/>
                <wp:positionH relativeFrom="column">
                  <wp:posOffset>1485900</wp:posOffset>
                </wp:positionH>
                <wp:positionV relativeFrom="page">
                  <wp:posOffset>1485900</wp:posOffset>
                </wp:positionV>
                <wp:extent cx="1830705" cy="350520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7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BCC63" w14:textId="77777777" w:rsidR="0054450B" w:rsidRPr="00D620CB" w:rsidRDefault="0054450B" w:rsidP="009B4D97">
                            <w:pPr>
                              <w:pStyle w:val="CS-Owner1"/>
                            </w:pPr>
                            <w:r w:rsidRPr="000F43E3">
                              <w:t>CROWE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71534" id="Text Box 136" o:spid="_x0000_s1028" type="#_x0000_t202" style="position:absolute;margin-left:117pt;margin-top:117pt;width:144.15pt;height:27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" filled="f" stroked="f" strokeweight=".5pt">
                <v:textbox style="mso-fit-shape-to-text:t" inset="0,0,0,0">
                  <w:txbxContent>
                    <w:p w14:paraId="094BCC63" w14:textId="77777777" w:rsidR="0054450B" w:rsidRPr="00D620CB" w:rsidRDefault="0054450B" w:rsidP="009B4D97">
                      <w:pPr>
                        <w:pStyle w:val="CS-Owner1"/>
                      </w:pPr>
                      <w:r w:rsidRPr="000F43E3">
                        <w:t>CROWE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EB5994">
        <w:rPr>
          <w:noProof/>
        </w:rPr>
        <w:drawing>
          <wp:anchor distT="0" distB="0" distL="114300" distR="114300" simplePos="0" relativeHeight="251658246" behindDoc="0" locked="1" layoutInCell="1" allowOverlap="1" wp14:anchorId="62872F20" wp14:editId="7727D828">
            <wp:simplePos x="0" y="0"/>
            <wp:positionH relativeFrom="column">
              <wp:posOffset>2540</wp:posOffset>
            </wp:positionH>
            <wp:positionV relativeFrom="page">
              <wp:posOffset>1483360</wp:posOffset>
            </wp:positionV>
            <wp:extent cx="1307465" cy="1261745"/>
            <wp:effectExtent l="0" t="0" r="698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670F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1" layoutInCell="1" allowOverlap="1" wp14:anchorId="4E9C6832" wp14:editId="61563522">
                <wp:simplePos x="0" y="0"/>
                <wp:positionH relativeFrom="column">
                  <wp:posOffset>1483360</wp:posOffset>
                </wp:positionH>
                <wp:positionV relativeFrom="page">
                  <wp:posOffset>1833245</wp:posOffset>
                </wp:positionV>
                <wp:extent cx="1830705" cy="2047875"/>
                <wp:effectExtent l="0" t="0" r="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705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5FDD8" w14:textId="0927210F" w:rsidR="00A758F0" w:rsidRPr="00CB7DA0" w:rsidRDefault="00183406" w:rsidP="00A758F0">
                            <w:pPr>
                              <w:pStyle w:val="Heading4"/>
                              <w:spacing w:before="0"/>
                            </w:pPr>
                            <w:bookmarkStart w:id="10" w:name="_Toc103944306"/>
                            <w:r>
                              <w:t xml:space="preserve">Jordan </w:t>
                            </w:r>
                            <w:bookmarkEnd w:id="10"/>
                            <w:r>
                              <w:t>Piatek</w:t>
                            </w:r>
                          </w:p>
                          <w:p w14:paraId="4EB7F759" w14:textId="28545522" w:rsidR="00A758F0" w:rsidRPr="00E77BC1" w:rsidRDefault="00A758F0" w:rsidP="00A758F0">
                            <w:pPr>
                              <w:pStyle w:val="FootnoteText"/>
                              <w:spacing w:after="120"/>
                              <w:rPr>
                                <w:color w:val="666666" w:themeColor="text2"/>
                              </w:rPr>
                            </w:pPr>
                            <w:r w:rsidRPr="00336293">
                              <w:rPr>
                                <w:rFonts w:eastAsia="Times" w:cs="Times New Roman"/>
                                <w:bCs/>
                                <w:color w:val="666666" w:themeColor="text2"/>
                              </w:rPr>
                              <w:t>ERP Consultant</w:t>
                            </w:r>
                            <w:r w:rsidRPr="00CB7DA0">
                              <w:br/>
                            </w:r>
                            <w:r w:rsidR="00183406">
                              <w:rPr>
                                <w:rStyle w:val="Hyperlink"/>
                              </w:rPr>
                              <w:t>Jordan.piatek@crowe.com</w:t>
                            </w:r>
                          </w:p>
                          <w:p w14:paraId="5AF37CBB" w14:textId="42D1DCF2" w:rsidR="0054450B" w:rsidRPr="00E77BC1" w:rsidRDefault="0054450B" w:rsidP="00B82A62">
                            <w:pPr>
                              <w:pStyle w:val="FootnoteText"/>
                              <w:spacing w:after="120"/>
                              <w:rPr>
                                <w:color w:val="666666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C6832" id="Text Box 8" o:spid="_x0000_s1029" type="#_x0000_t202" style="position:absolute;margin-left:116.8pt;margin-top:144.35pt;width:144.15pt;height:161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" filled="f" stroked="f" strokeweight=".5pt">
                <v:textbox style="mso-fit-shape-to-text:t" inset="0,0,0,0">
                  <w:txbxContent>
                    <w:p w14:paraId="0815FDD8" w14:textId="0927210F" w:rsidR="00A758F0" w:rsidRPr="00CB7DA0" w:rsidRDefault="00183406" w:rsidP="00A758F0">
                      <w:pPr>
                        <w:pStyle w:val="Heading4"/>
                        <w:spacing w:before="0"/>
                      </w:pPr>
                      <w:bookmarkStart w:id="11" w:name="_Toc103944306"/>
                      <w:r>
                        <w:t xml:space="preserve">Jordan </w:t>
                      </w:r>
                      <w:bookmarkEnd w:id="11"/>
                      <w:r>
                        <w:t>Piatek</w:t>
                      </w:r>
                    </w:p>
                    <w:p w14:paraId="4EB7F759" w14:textId="28545522" w:rsidR="00A758F0" w:rsidRPr="00E77BC1" w:rsidRDefault="00A758F0" w:rsidP="00A758F0">
                      <w:pPr>
                        <w:pStyle w:val="FootnoteText"/>
                        <w:spacing w:after="120"/>
                        <w:rPr>
                          <w:color w:val="666666" w:themeColor="text2"/>
                        </w:rPr>
                      </w:pPr>
                      <w:r w:rsidRPr="00336293">
                        <w:rPr>
                          <w:rFonts w:eastAsia="Times" w:cs="Times New Roman"/>
                          <w:bCs/>
                          <w:color w:val="666666" w:themeColor="text2"/>
                        </w:rPr>
                        <w:t>ERP Consultant</w:t>
                      </w:r>
                      <w:r w:rsidRPr="00CB7DA0">
                        <w:br/>
                      </w:r>
                      <w:r w:rsidR="00183406">
                        <w:rPr>
                          <w:rStyle w:val="Hyperlink"/>
                        </w:rPr>
                        <w:t>Jordan.piatek@crowe.com</w:t>
                      </w:r>
                    </w:p>
                    <w:p w14:paraId="5AF37CBB" w14:textId="42D1DCF2" w:rsidR="0054450B" w:rsidRPr="00E77BC1" w:rsidRDefault="0054450B" w:rsidP="00B82A62">
                      <w:pPr>
                        <w:pStyle w:val="FootnoteText"/>
                        <w:spacing w:after="120"/>
                        <w:rPr>
                          <w:color w:val="666666" w:themeColor="text2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46670F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1" wp14:anchorId="43413391" wp14:editId="23B4658F">
                <wp:simplePos x="0" y="0"/>
                <wp:positionH relativeFrom="column">
                  <wp:posOffset>3414395</wp:posOffset>
                </wp:positionH>
                <wp:positionV relativeFrom="page">
                  <wp:posOffset>1951990</wp:posOffset>
                </wp:positionV>
                <wp:extent cx="2187575" cy="2047875"/>
                <wp:effectExtent l="0" t="0" r="3175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51434" w14:textId="6FD73037" w:rsidR="00183406" w:rsidRDefault="00183406" w:rsidP="002A2920">
                            <w:pPr>
                              <w:pStyle w:val="Heading4"/>
                              <w:spacing w:before="0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X</w:t>
                            </w:r>
                          </w:p>
                          <w:p w14:paraId="236331C6" w14:textId="12D22763" w:rsidR="0054450B" w:rsidRPr="00336293" w:rsidRDefault="00183406" w:rsidP="002A2920">
                            <w:pPr>
                              <w:pStyle w:val="Heading4"/>
                              <w:spacing w:before="0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Style w:val="Hyperlink"/>
                                <w:b w:val="0"/>
                                <w:bCs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13391" id="Text Box 10" o:spid="_x0000_s1030" type="#_x0000_t202" style="position:absolute;margin-left:268.85pt;margin-top:153.7pt;width:172.25pt;height:161.2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" filled="f" stroked="f" strokeweight=".5pt">
                <v:textbox style="mso-fit-shape-to-text:t" inset="0,0,0,0">
                  <w:txbxContent>
                    <w:p w14:paraId="36C51434" w14:textId="6FD73037" w:rsidR="00183406" w:rsidRDefault="00183406" w:rsidP="002A2920">
                      <w:pPr>
                        <w:pStyle w:val="Heading4"/>
                        <w:spacing w:before="0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X</w:t>
                      </w:r>
                    </w:p>
                    <w:p w14:paraId="236331C6" w14:textId="12D22763" w:rsidR="0054450B" w:rsidRPr="00336293" w:rsidRDefault="00183406" w:rsidP="002A2920">
                      <w:pPr>
                        <w:pStyle w:val="Heading4"/>
                        <w:spacing w:before="0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Style w:val="Hyperlink"/>
                          <w:b w:val="0"/>
                          <w:bCs/>
                        </w:rPr>
                        <w:t>x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F6FB01E" w14:textId="77777777" w:rsidR="008424BB" w:rsidRDefault="0046670F" w:rsidP="00D1447C">
      <w:pPr>
        <w:rPr>
          <w:noProof/>
        </w:rPr>
      </w:pPr>
      <w:r>
        <w:rPr>
          <w:noProof/>
        </w:rPr>
        <w:t xml:space="preserve"> </w:t>
      </w:r>
      <w:r w:rsidR="00743A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4BFFCCE" wp14:editId="24521493">
                <wp:simplePos x="0" y="0"/>
                <wp:positionH relativeFrom="column">
                  <wp:posOffset>0</wp:posOffset>
                </wp:positionH>
                <wp:positionV relativeFrom="page">
                  <wp:posOffset>3048000</wp:posOffset>
                </wp:positionV>
                <wp:extent cx="2971800" cy="455930"/>
                <wp:effectExtent l="0" t="0" r="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5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217DE" w14:textId="77777777" w:rsidR="0054450B" w:rsidRPr="00C7202B" w:rsidRDefault="0054450B" w:rsidP="00404CBB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  <w:bookmarkStart w:id="12" w:name="_Toc528665926"/>
                            <w:bookmarkStart w:id="13" w:name="_Toc172279014"/>
                            <w:r>
                              <w:t>Document Status</w:t>
                            </w:r>
                            <w:bookmarkEnd w:id="12"/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FFCCE" id="Text Box 13" o:spid="_x0000_s1031" type="#_x0000_t202" style="position:absolute;margin-left:0;margin-top:240pt;width:234pt;height:3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BhLEwIAACUEAAAOAAAAZHJzL2Uyb0RvYy54bWysU11v2jAUfZ+0/2D5fSTQ0b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" filled="f" stroked="f" strokeweight=".5pt">
                <v:textbox inset="0,0,0,0">
                  <w:txbxContent>
                    <w:p w14:paraId="5A7217DE" w14:textId="77777777" w:rsidR="0054450B" w:rsidRPr="00C7202B" w:rsidRDefault="0054450B" w:rsidP="00404CBB">
                      <w:pPr>
                        <w:pStyle w:val="Heading1"/>
                        <w:numPr>
                          <w:ilvl w:val="0"/>
                          <w:numId w:val="0"/>
                        </w:numPr>
                        <w:ind w:left="360" w:hanging="360"/>
                      </w:pPr>
                      <w:bookmarkStart w:id="14" w:name="_Toc528665926"/>
                      <w:bookmarkStart w:id="15" w:name="_Toc172279014"/>
                      <w:r>
                        <w:t>Document Status</w:t>
                      </w:r>
                      <w:bookmarkEnd w:id="14"/>
                      <w:bookmarkEnd w:id="15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743A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7BEC058B" wp14:editId="289DA3E7">
                <wp:simplePos x="0" y="0"/>
                <wp:positionH relativeFrom="column">
                  <wp:posOffset>0</wp:posOffset>
                </wp:positionH>
                <wp:positionV relativeFrom="page">
                  <wp:posOffset>2933065</wp:posOffset>
                </wp:positionV>
                <wp:extent cx="5029200" cy="0"/>
                <wp:effectExtent l="0" t="0" r="0" b="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line id="Straight Connector 140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spid="_x0000_s1026" strokecolor="#ccc [3214]" strokeweight="1pt" from="0,230.95pt" to="396pt,230.95pt" w14:anchorId="75629B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">
                <v:stroke joinstyle="miter"/>
                <w10:wrap anchory="page"/>
                <w10:anchorlock/>
              </v:line>
            </w:pict>
          </mc:Fallback>
        </mc:AlternateContent>
      </w:r>
    </w:p>
    <w:p w14:paraId="3AC4484A" w14:textId="77777777" w:rsidR="008424BB" w:rsidRDefault="008424BB" w:rsidP="00D1447C"/>
    <w:p w14:paraId="17160D1C" w14:textId="77777777" w:rsidR="008424BB" w:rsidRDefault="00874596" w:rsidP="00D1447C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2A598E1" wp14:editId="65E6BFE9">
                <wp:simplePos x="0" y="0"/>
                <wp:positionH relativeFrom="column">
                  <wp:posOffset>3429000</wp:posOffset>
                </wp:positionH>
                <wp:positionV relativeFrom="paragraph">
                  <wp:posOffset>114935</wp:posOffset>
                </wp:positionV>
                <wp:extent cx="1601470" cy="457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4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9EDF7" w14:textId="11303A3D" w:rsidR="0054450B" w:rsidRPr="00C8535C" w:rsidRDefault="00000000" w:rsidP="00F708BF">
                            <w:pPr>
                              <w:pStyle w:val="CS-Owner2"/>
                            </w:pPr>
                            <w:sdt>
                              <w:sdtPr>
                                <w:alias w:val="Company"/>
                                <w:tag w:val=""/>
                                <w:id w:val="-1680035834"/>
                                <w:lock w:val="sdtLocked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83406">
                                  <w:t>Powin NetSuite Implementation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A598E1" id="Text Box 9" o:spid="_x0000_s1032" type="#_x0000_t202" style="position:absolute;margin-left:270pt;margin-top:9.05pt;width:126.1pt;height:36pt;z-index:251658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" filled="f" stroked="f" strokeweight=".5pt">
                <v:textbox style="mso-fit-shape-to-text:t" inset="0,0,0,0">
                  <w:txbxContent>
                    <w:p w14:paraId="3F69EDF7" w14:textId="11303A3D" w:rsidR="0054450B" w:rsidRPr="00C8535C" w:rsidRDefault="00000000" w:rsidP="00F708BF">
                      <w:pPr>
                        <w:pStyle w:val="CS-Owner2"/>
                      </w:pPr>
                      <w:sdt>
                        <w:sdtPr>
                          <w:alias w:val="Company"/>
                          <w:tag w:val=""/>
                          <w:id w:val="-1680035834"/>
                          <w:lock w:val="sdtLocked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183406">
                            <w:t>Powin NetSuite Implementation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4401B6ED" w14:textId="77777777" w:rsidR="008424BB" w:rsidRDefault="008424BB" w:rsidP="00401A18">
      <w:pPr>
        <w:pStyle w:val="FootnoteText"/>
      </w:pPr>
    </w:p>
    <w:p w14:paraId="10D36E14" w14:textId="77777777" w:rsidR="008424BB" w:rsidRDefault="008424BB" w:rsidP="00D1447C"/>
    <w:p w14:paraId="1A32AFCA" w14:textId="77777777" w:rsidR="008424BB" w:rsidRDefault="008424BB" w:rsidP="00D1447C"/>
    <w:p w14:paraId="258E868A" w14:textId="77777777" w:rsidR="008424BB" w:rsidRDefault="008424BB" w:rsidP="00D1447C"/>
    <w:p w14:paraId="67CC31C6" w14:textId="77777777" w:rsidR="008424BB" w:rsidRDefault="008424BB" w:rsidP="00D1447C"/>
    <w:p w14:paraId="1F9E6A60" w14:textId="77777777" w:rsidR="008424BB" w:rsidRDefault="008424BB" w:rsidP="00066847">
      <w:pPr>
        <w:pStyle w:val="Header"/>
        <w:tabs>
          <w:tab w:val="clear" w:pos="4680"/>
          <w:tab w:val="clear" w:pos="9360"/>
        </w:tabs>
      </w:pPr>
    </w:p>
    <w:p w14:paraId="1B639881" w14:textId="77777777" w:rsidR="008424BB" w:rsidRDefault="008424BB" w:rsidP="000943EE">
      <w:pPr>
        <w:pStyle w:val="Header"/>
        <w:tabs>
          <w:tab w:val="clear" w:pos="4680"/>
          <w:tab w:val="clear" w:pos="9360"/>
        </w:tabs>
      </w:pPr>
    </w:p>
    <w:p w14:paraId="56DE461C" w14:textId="77777777" w:rsidR="008424BB" w:rsidRDefault="008424BB" w:rsidP="00D1447C"/>
    <w:p w14:paraId="28347152" w14:textId="77777777" w:rsidR="008424BB" w:rsidRDefault="008424BB" w:rsidP="00D1447C"/>
    <w:p w14:paraId="7EEC25C3" w14:textId="77777777" w:rsidR="008424BB" w:rsidRDefault="008424BB" w:rsidP="00D1447C"/>
    <w:p w14:paraId="447194EA" w14:textId="77777777" w:rsidR="008424BB" w:rsidRDefault="008424BB" w:rsidP="00463358">
      <w:pPr>
        <w:pStyle w:val="FootnoteText"/>
      </w:pPr>
    </w:p>
    <w:p w14:paraId="27B5CCFB" w14:textId="51CEAD4F" w:rsidR="48458B71" w:rsidRDefault="48458B71" w:rsidP="48458B71">
      <w:pPr>
        <w:pStyle w:val="FootnoteText"/>
        <w:rPr>
          <w:rFonts w:ascii="Arial" w:eastAsia="Arial" w:hAnsi="Arial"/>
        </w:rPr>
      </w:pPr>
    </w:p>
    <w:p w14:paraId="20DCD8C2" w14:textId="7A2CB0CC" w:rsidR="48458B71" w:rsidRDefault="48458B71" w:rsidP="48458B71">
      <w:pPr>
        <w:pStyle w:val="FootnoteText"/>
        <w:rPr>
          <w:rFonts w:ascii="Arial" w:eastAsia="Arial" w:hAnsi="Arial"/>
        </w:rPr>
      </w:pPr>
    </w:p>
    <w:p w14:paraId="546A9E36" w14:textId="77777777" w:rsidR="008424BB" w:rsidRDefault="008424BB" w:rsidP="00D1447C"/>
    <w:p w14:paraId="19446938" w14:textId="77777777" w:rsidR="008424BB" w:rsidRDefault="008424BB" w:rsidP="00D1447C"/>
    <w:tbl>
      <w:tblPr>
        <w:tblStyle w:val="TableGrid"/>
        <w:tblpPr w:leftFromText="180" w:rightFromText="180" w:vertAnchor="text" w:tblpY="204"/>
        <w:tblW w:w="5000" w:type="pct"/>
        <w:tblLook w:val="04A0" w:firstRow="1" w:lastRow="0" w:firstColumn="1" w:lastColumn="0" w:noHBand="0" w:noVBand="1"/>
      </w:tblPr>
      <w:tblGrid>
        <w:gridCol w:w="878"/>
        <w:gridCol w:w="3519"/>
        <w:gridCol w:w="3227"/>
        <w:gridCol w:w="2456"/>
      </w:tblGrid>
      <w:tr w:rsidR="002C0673" w:rsidRPr="00411783" w14:paraId="7B999CED" w14:textId="77777777" w:rsidTr="006A4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70853686" w14:textId="77777777" w:rsidR="002C0673" w:rsidRPr="00411783" w:rsidRDefault="002C0673" w:rsidP="002C0673">
            <w:r w:rsidRPr="00411783">
              <w:t>Version</w:t>
            </w:r>
          </w:p>
        </w:tc>
        <w:tc>
          <w:tcPr>
            <w:tcW w:w="3519" w:type="dxa"/>
          </w:tcPr>
          <w:p w14:paraId="4189A0D3" w14:textId="77777777" w:rsidR="002C0673" w:rsidRPr="00411783" w:rsidRDefault="002C0673" w:rsidP="002C0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227" w:type="dxa"/>
          </w:tcPr>
          <w:p w14:paraId="57EB9917" w14:textId="77777777" w:rsidR="002C0673" w:rsidRPr="00411783" w:rsidRDefault="002C0673" w:rsidP="002C0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Owner(s)</w:t>
            </w:r>
          </w:p>
        </w:tc>
        <w:tc>
          <w:tcPr>
            <w:tcW w:w="2456" w:type="dxa"/>
          </w:tcPr>
          <w:p w14:paraId="045CEA6A" w14:textId="77777777" w:rsidR="002C0673" w:rsidRPr="00411783" w:rsidRDefault="002C0673" w:rsidP="002C0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sdt>
        <w:sdtPr>
          <w:rPr>
            <w:rStyle w:val="CroweTableCopyChar"/>
            <w:rFonts w:eastAsiaTheme="minorHAnsi"/>
            <w:color w:val="auto"/>
          </w:rPr>
          <w:alias w:val="Table Row"/>
          <w:tag w:val="Row"/>
          <w:id w:val="-489865759"/>
          <w15:repeatingSection>
            <w15:sectionTitle w:val="Repeater"/>
          </w15:repeatingSection>
        </w:sdtPr>
        <w:sdtEndPr>
          <w:rPr>
            <w:rStyle w:val="DefaultParagraphFont"/>
            <w:rFonts w:cstheme="minorBidi"/>
            <w:szCs w:val="20"/>
          </w:rPr>
        </w:sdtEndPr>
        <w:sdtContent>
          <w:sdt>
            <w:sdtPr>
              <w:rPr>
                <w:rStyle w:val="CroweTableCopyChar"/>
                <w:rFonts w:eastAsiaTheme="minorHAnsi"/>
                <w:color w:val="auto"/>
              </w:rPr>
              <w:id w:val="-2068173153"/>
              <w:placeholder>
                <w:docPart w:val="C019A683AF6443978A973D82D9AB3601"/>
              </w:placeholder>
              <w15:repeatingSectionItem/>
            </w:sdtPr>
            <w:sdtEndPr>
              <w:rPr>
                <w:rStyle w:val="DefaultParagraphFont"/>
                <w:rFonts w:cstheme="minorBidi"/>
                <w:szCs w:val="20"/>
              </w:rPr>
            </w:sdtEndPr>
            <w:sdtContent>
              <w:tr w:rsidR="002C0673" w14:paraId="09CFF921" w14:textId="77777777" w:rsidTr="006A45B4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28"/>
                </w:trPr>
                <w:sdt>
                  <w:sdtPr>
                    <w:rPr>
                      <w:rStyle w:val="CroweTableCopyChar"/>
                      <w:rFonts w:eastAsiaTheme="minorHAnsi"/>
                      <w:color w:val="auto"/>
                    </w:rPr>
                    <w:alias w:val="Table Version"/>
                    <w:tag w:val="Version"/>
                    <w:id w:val="1428771240"/>
                    <w:placeholder>
                      <w:docPart w:val="DBEBC4C136FB4289938EB741C8FE21FB"/>
                    </w:placeholder>
                    <w:text/>
                  </w:sdtPr>
                  <w:sdtEndPr>
                    <w:rPr>
                      <w:rStyle w:val="DefaultParagraphFont"/>
                      <w:rFonts w:cstheme="minorBidi"/>
                      <w:color w:val="666666" w:themeColor="text2"/>
                      <w:szCs w:val="20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78" w:type="dxa"/>
                      </w:tcPr>
                      <w:p w14:paraId="4F2627AF" w14:textId="00E12720" w:rsidR="002C0673" w:rsidRDefault="00E77BC1" w:rsidP="00E77BC1">
                        <w:r>
                          <w:rPr>
                            <w:rStyle w:val="CroweTableCopyChar"/>
                            <w:rFonts w:eastAsiaTheme="minorHAnsi"/>
                          </w:rPr>
                          <w:t>1.0</w:t>
                        </w:r>
                      </w:p>
                    </w:tc>
                  </w:sdtContent>
                </w:sdt>
                <w:sdt>
                  <w:sdtPr>
                    <w:rPr>
                      <w:rStyle w:val="CroweTableCopyChar"/>
                      <w:rFonts w:eastAsiaTheme="minorHAnsi"/>
                    </w:rPr>
                    <w:alias w:val="Table Description"/>
                    <w:tag w:val="Description"/>
                    <w:id w:val="-1305314107"/>
                    <w:placeholder>
                      <w:docPart w:val="4ACFBD2E808A453FBC363CC5CDF9E558"/>
                    </w:placeholder>
                    <w:text w:multiLine="1"/>
                  </w:sdtPr>
                  <w:sdtEndPr>
                    <w:rPr>
                      <w:rStyle w:val="DefaultParagraphFont"/>
                      <w:rFonts w:cstheme="minorBidi"/>
                      <w:szCs w:val="20"/>
                    </w:rPr>
                  </w:sdtEndPr>
                  <w:sdtContent>
                    <w:tc>
                      <w:tcPr>
                        <w:tcW w:w="3519" w:type="dxa"/>
                      </w:tcPr>
                      <w:p w14:paraId="05CD3A85" w14:textId="5DE71312" w:rsidR="002C0673" w:rsidRDefault="00E77BC1" w:rsidP="00E77BC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rPr>
                            <w:rStyle w:val="CroweTableCopyChar"/>
                            <w:rFonts w:eastAsiaTheme="minorHAnsi"/>
                          </w:rPr>
                          <w:t>Initial draft of design document</w:t>
                        </w:r>
                      </w:p>
                    </w:tc>
                  </w:sdtContent>
                </w:sdt>
                <w:sdt>
                  <w:sdtPr>
                    <w:rPr>
                      <w:rStyle w:val="CroweTableCopyChar"/>
                      <w:rFonts w:eastAsiaTheme="minorHAnsi"/>
                    </w:rPr>
                    <w:alias w:val="Table Owner"/>
                    <w:tag w:val="Owner"/>
                    <w:id w:val="-518472981"/>
                    <w:placeholder>
                      <w:docPart w:val="083EE130A7DB49479988EE9E2C5B8814"/>
                    </w:placeholder>
                    <w:text w:multiLine="1"/>
                  </w:sdtPr>
                  <w:sdtEndPr>
                    <w:rPr>
                      <w:rStyle w:val="DefaultParagraphFont"/>
                      <w:rFonts w:cstheme="minorBidi"/>
                      <w:szCs w:val="20"/>
                    </w:rPr>
                  </w:sdtEndPr>
                  <w:sdtContent>
                    <w:tc>
                      <w:tcPr>
                        <w:tcW w:w="3227" w:type="dxa"/>
                      </w:tcPr>
                      <w:p w14:paraId="2D4AC0E8" w14:textId="231CE815" w:rsidR="002C0673" w:rsidRDefault="00183406" w:rsidP="00BF770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rPr>
                            <w:rStyle w:val="CroweTableCopyChar"/>
                            <w:rFonts w:eastAsiaTheme="minorHAnsi"/>
                          </w:rPr>
                          <w:t>Jordan Piatek</w:t>
                        </w:r>
                      </w:p>
                    </w:tc>
                  </w:sdtContent>
                </w:sdt>
                <w:sdt>
                  <w:sdtPr>
                    <w:rPr>
                      <w:rStyle w:val="CroweTableCopyChar"/>
                      <w:rFonts w:eastAsiaTheme="minorHAnsi"/>
                    </w:rPr>
                    <w:alias w:val="Table Date"/>
                    <w:tag w:val="Date"/>
                    <w:id w:val="-1722281384"/>
                    <w:placeholder>
                      <w:docPart w:val="CE56E9DAD628487ABABEE21877BF8799"/>
                    </w:placeholder>
                    <w:date w:fullDate="2024-07-18T00:00:00Z">
                      <w:dateFormat w:val="MM/d/yy"/>
                      <w:lid w:val="en-US"/>
                      <w:storeMappedDataAs w:val="dateTime"/>
                      <w:calendar w:val="gregorian"/>
                    </w:date>
                  </w:sdtPr>
                  <w:sdtEndPr>
                    <w:rPr>
                      <w:rStyle w:val="DefaultParagraphFont"/>
                      <w:rFonts w:cstheme="minorBidi"/>
                      <w:szCs w:val="20"/>
                    </w:rPr>
                  </w:sdtEndPr>
                  <w:sdtContent>
                    <w:tc>
                      <w:tcPr>
                        <w:tcW w:w="2456" w:type="dxa"/>
                      </w:tcPr>
                      <w:p w14:paraId="27D74DCA" w14:textId="4AA5E8FB" w:rsidR="002C0673" w:rsidRDefault="00183406" w:rsidP="006A45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rPr>
                            <w:rStyle w:val="CroweTableCopyChar"/>
                            <w:rFonts w:eastAsiaTheme="minorHAnsi"/>
                          </w:rPr>
                          <w:t>07/18/24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bookmarkStart w:id="16" w:name="_Toc172279015" w:displacedByCustomXml="next"/>
    <w:sdt>
      <w:sdtPr>
        <w:rPr>
          <w:rFonts w:asciiTheme="minorHAnsi" w:eastAsiaTheme="minorEastAsia" w:hAnsiTheme="minorHAnsi" w:cs="Times New Roman"/>
          <w:b w:val="0"/>
          <w:color w:val="auto"/>
          <w:kern w:val="0"/>
          <w:sz w:val="20"/>
        </w:rPr>
        <w:id w:val="-669018615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19D9E21A" w14:textId="77777777" w:rsidR="002F75AC" w:rsidRDefault="00DC18E8" w:rsidP="00404CBB">
          <w:pPr>
            <w:pStyle w:val="Heading1"/>
            <w:numPr>
              <w:ilvl w:val="0"/>
              <w:numId w:val="0"/>
            </w:numPr>
            <w:ind w:left="360" w:hanging="360"/>
          </w:pPr>
          <w:r>
            <w:t>T</w:t>
          </w:r>
          <w:r w:rsidR="002F75AC">
            <w:t>able of Contents</w:t>
          </w:r>
          <w:bookmarkEnd w:id="16"/>
        </w:p>
        <w:p w14:paraId="6A5343EC" w14:textId="5998B48A" w:rsidR="007309DB" w:rsidRDefault="002F75AC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r>
            <w:rPr>
              <w:rFonts w:asciiTheme="majorHAnsi" w:hAnsiTheme="majorHAnsi" w:cs="Arial"/>
              <w:color w:val="002D62"/>
            </w:rPr>
            <w:fldChar w:fldCharType="begin"/>
          </w:r>
          <w:r>
            <w:rPr>
              <w:rFonts w:asciiTheme="majorHAnsi" w:hAnsiTheme="majorHAnsi" w:cs="Arial"/>
              <w:color w:val="002D62"/>
            </w:rPr>
            <w:instrText xml:space="preserve"> TOC \o "1-3" \h \z \u </w:instrText>
          </w:r>
          <w:r>
            <w:rPr>
              <w:rFonts w:asciiTheme="majorHAnsi" w:hAnsiTheme="majorHAnsi" w:cs="Arial"/>
              <w:color w:val="002D62"/>
            </w:rPr>
            <w:fldChar w:fldCharType="separate"/>
          </w:r>
          <w:hyperlink r:id="rId14" w:anchor="_Toc172279013" w:history="1">
            <w:r w:rsidR="007309DB" w:rsidRPr="001A0EA1">
              <w:rPr>
                <w:rStyle w:val="Hyperlink"/>
              </w:rPr>
              <w:t>Document Owners</w:t>
            </w:r>
            <w:r w:rsidR="007309DB">
              <w:rPr>
                <w:webHidden/>
              </w:rPr>
              <w:tab/>
            </w:r>
            <w:r w:rsidR="007309DB">
              <w:rPr>
                <w:webHidden/>
              </w:rPr>
              <w:fldChar w:fldCharType="begin"/>
            </w:r>
            <w:r w:rsidR="007309DB">
              <w:rPr>
                <w:webHidden/>
              </w:rPr>
              <w:instrText xml:space="preserve"> PAGEREF _Toc172279013 \h </w:instrText>
            </w:r>
            <w:r w:rsidR="007309DB">
              <w:rPr>
                <w:webHidden/>
              </w:rPr>
            </w:r>
            <w:r w:rsidR="007309DB">
              <w:rPr>
                <w:webHidden/>
              </w:rPr>
              <w:fldChar w:fldCharType="separate"/>
            </w:r>
            <w:r w:rsidR="007309DB">
              <w:rPr>
                <w:webHidden/>
              </w:rPr>
              <w:t>2</w:t>
            </w:r>
            <w:r w:rsidR="007309DB">
              <w:rPr>
                <w:webHidden/>
              </w:rPr>
              <w:fldChar w:fldCharType="end"/>
            </w:r>
          </w:hyperlink>
        </w:p>
        <w:p w14:paraId="1761A19C" w14:textId="6F772CB3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r:id="rId15" w:anchor="_Toc172279014" w:history="1">
            <w:r w:rsidRPr="001A0EA1">
              <w:rPr>
                <w:rStyle w:val="Hyperlink"/>
              </w:rPr>
              <w:t>Document 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7818E3A" w14:textId="55513F17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15" w:history="1">
            <w:r w:rsidRPr="001A0EA1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3A1585" w14:textId="1765C644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16" w:history="1">
            <w:r w:rsidRPr="001A0EA1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586FFA" w14:textId="68D5E991" w:rsidR="007309DB" w:rsidRDefault="007309DB">
          <w:pPr>
            <w:pStyle w:val="TOC2"/>
            <w:rPr>
              <w:rFonts w:eastAsiaTheme="minorEastAsia"/>
              <w:color w:val="auto"/>
              <w:sz w:val="22"/>
              <w:szCs w:val="22"/>
            </w:rPr>
          </w:pPr>
          <w:hyperlink w:anchor="_Toc172279017" w:history="1">
            <w:r w:rsidRPr="001A0EA1">
              <w:rPr>
                <w:rStyle w:val="Hyperlink"/>
              </w:rPr>
              <w:t>1.1. Overview of Proposed Solution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CC896F" w14:textId="0B64B761" w:rsidR="007309DB" w:rsidRDefault="007309DB">
          <w:pPr>
            <w:pStyle w:val="TOC2"/>
            <w:rPr>
              <w:rFonts w:eastAsiaTheme="minorEastAsia"/>
              <w:color w:val="auto"/>
              <w:sz w:val="22"/>
              <w:szCs w:val="22"/>
            </w:rPr>
          </w:pPr>
          <w:hyperlink w:anchor="_Toc172279018" w:history="1">
            <w:r w:rsidRPr="001A0EA1">
              <w:rPr>
                <w:rStyle w:val="Hyperlink"/>
              </w:rPr>
              <w:t>1.2. Business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C14955" w14:textId="46EE6EBA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19" w:history="1">
            <w:r w:rsidRPr="001A0EA1">
              <w:rPr>
                <w:rStyle w:val="Hyperlink"/>
              </w:rPr>
              <w:t>2. Justification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270BD6" w14:textId="68EB1F1F" w:rsidR="007309DB" w:rsidRDefault="007309DB">
          <w:pPr>
            <w:pStyle w:val="TOC2"/>
            <w:rPr>
              <w:rFonts w:eastAsiaTheme="minorEastAsia"/>
              <w:color w:val="auto"/>
              <w:sz w:val="22"/>
              <w:szCs w:val="22"/>
            </w:rPr>
          </w:pPr>
          <w:hyperlink w:anchor="_Toc172279020" w:history="1">
            <w:r w:rsidRPr="001A0EA1">
              <w:rPr>
                <w:rStyle w:val="Hyperlink"/>
              </w:rPr>
              <w:t>2.1. Current Functionality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FDCEEF" w14:textId="5A1B3B51" w:rsidR="007309DB" w:rsidRDefault="007309DB">
          <w:pPr>
            <w:pStyle w:val="TOC2"/>
            <w:rPr>
              <w:rFonts w:eastAsiaTheme="minorEastAsia"/>
              <w:color w:val="auto"/>
              <w:sz w:val="22"/>
              <w:szCs w:val="22"/>
            </w:rPr>
          </w:pPr>
          <w:hyperlink w:anchor="_Toc172279021" w:history="1">
            <w:r w:rsidRPr="001A0EA1">
              <w:rPr>
                <w:rStyle w:val="Hyperlink"/>
              </w:rPr>
              <w:t>2.2. Workarounds Considered and Alternative Enhancements Considered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F87785" w14:textId="3223BB4C" w:rsidR="007309DB" w:rsidRDefault="007309DB">
          <w:pPr>
            <w:pStyle w:val="TOC2"/>
            <w:rPr>
              <w:rFonts w:eastAsiaTheme="minorEastAsia"/>
              <w:color w:val="auto"/>
              <w:sz w:val="22"/>
              <w:szCs w:val="22"/>
            </w:rPr>
          </w:pPr>
          <w:hyperlink w:anchor="_Toc172279022" w:history="1">
            <w:r w:rsidRPr="001A0EA1">
              <w:rPr>
                <w:rStyle w:val="Hyperlink"/>
              </w:rPr>
              <w:t>2.3. Enhancement Benefits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0E1B35" w14:textId="46ED1A43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23" w:history="1">
            <w:r w:rsidRPr="001A0EA1">
              <w:rPr>
                <w:rStyle w:val="Hyperlink"/>
              </w:rPr>
              <w:t>3. Detailed Design Specifications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369DB1" w14:textId="69B9F07D" w:rsidR="007309DB" w:rsidRDefault="007309DB">
          <w:pPr>
            <w:pStyle w:val="TOC3"/>
            <w:rPr>
              <w:rFonts w:eastAsiaTheme="minorEastAsia"/>
              <w:color w:val="auto"/>
              <w:sz w:val="22"/>
              <w:szCs w:val="22"/>
            </w:rPr>
          </w:pPr>
          <w:hyperlink w:anchor="_Toc172279024" w:history="1">
            <w:r w:rsidRPr="001A0EA1">
              <w:rPr>
                <w:rStyle w:val="Hyperlink"/>
                <w:rFonts w:asciiTheme="majorHAnsi" w:hAnsiTheme="majorHAnsi"/>
              </w:rPr>
              <w:t>3.1.1.</w:t>
            </w:r>
            <w:r w:rsidRPr="001A0EA1">
              <w:rPr>
                <w:rStyle w:val="Hyperlink"/>
              </w:rPr>
              <w:t xml:space="preserve"> Added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4C562E" w14:textId="7C289279" w:rsidR="007309DB" w:rsidRDefault="007309DB">
          <w:pPr>
            <w:pStyle w:val="TOC3"/>
            <w:rPr>
              <w:rFonts w:eastAsiaTheme="minorEastAsia"/>
              <w:color w:val="auto"/>
              <w:sz w:val="22"/>
              <w:szCs w:val="22"/>
            </w:rPr>
          </w:pPr>
          <w:hyperlink w:anchor="_Toc172279025" w:history="1">
            <w:r w:rsidRPr="001A0EA1">
              <w:rPr>
                <w:rStyle w:val="Hyperlink"/>
                <w:rFonts w:asciiTheme="majorHAnsi" w:hAnsiTheme="majorHAnsi"/>
              </w:rPr>
              <w:t>3.1.2.</w:t>
            </w:r>
            <w:r w:rsidRPr="001A0EA1">
              <w:rPr>
                <w:rStyle w:val="Hyperlink"/>
              </w:rPr>
              <w:t xml:space="preserve"> Added Fields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931C78" w14:textId="73AEFCD0" w:rsidR="007309DB" w:rsidRDefault="007309DB">
          <w:pPr>
            <w:pStyle w:val="TOC3"/>
            <w:rPr>
              <w:rFonts w:eastAsiaTheme="minorEastAsia"/>
              <w:color w:val="auto"/>
              <w:sz w:val="22"/>
              <w:szCs w:val="22"/>
            </w:rPr>
          </w:pPr>
          <w:hyperlink w:anchor="_Toc172279026" w:history="1">
            <w:r w:rsidRPr="001A0EA1">
              <w:rPr>
                <w:rStyle w:val="Hyperlink"/>
                <w:rFonts w:asciiTheme="majorHAnsi" w:hAnsiTheme="majorHAnsi"/>
              </w:rPr>
              <w:t>3.1.3.</w:t>
            </w:r>
            <w:r w:rsidRPr="001A0EA1">
              <w:rPr>
                <w:rStyle w:val="Hyperlink"/>
              </w:rPr>
              <w:t xml:space="preserve"> Added Lists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B807CE" w14:textId="4D8AD01F" w:rsidR="007309DB" w:rsidRDefault="007309DB">
          <w:pPr>
            <w:pStyle w:val="TOC3"/>
            <w:rPr>
              <w:rFonts w:eastAsiaTheme="minorEastAsia"/>
              <w:color w:val="auto"/>
              <w:sz w:val="22"/>
              <w:szCs w:val="22"/>
            </w:rPr>
          </w:pPr>
          <w:hyperlink w:anchor="_Toc172279027" w:history="1">
            <w:r w:rsidRPr="001A0EA1">
              <w:rPr>
                <w:rStyle w:val="Hyperlink"/>
                <w:rFonts w:asciiTheme="majorHAnsi" w:hAnsiTheme="majorHAnsi"/>
              </w:rPr>
              <w:t>3.1.4.</w:t>
            </w:r>
            <w:r w:rsidRPr="001A0EA1">
              <w:rPr>
                <w:rStyle w:val="Hyperlink"/>
              </w:rPr>
              <w:t xml:space="preserve"> Added Logic (Workflow/Script Actions to take)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102600" w14:textId="5777DDC2" w:rsidR="007309DB" w:rsidRDefault="007309DB">
          <w:pPr>
            <w:pStyle w:val="TOC3"/>
            <w:rPr>
              <w:rFonts w:eastAsiaTheme="minorEastAsia"/>
              <w:color w:val="auto"/>
              <w:sz w:val="22"/>
              <w:szCs w:val="22"/>
            </w:rPr>
          </w:pPr>
          <w:hyperlink w:anchor="_Toc172279028" w:history="1">
            <w:r w:rsidRPr="001A0EA1">
              <w:rPr>
                <w:rStyle w:val="Hyperlink"/>
                <w:rFonts w:asciiTheme="majorHAnsi" w:hAnsiTheme="majorHAnsi"/>
              </w:rPr>
              <w:t>3.1.5.</w:t>
            </w:r>
            <w:r w:rsidRPr="001A0EA1">
              <w:rPr>
                <w:rStyle w:val="Hyperlink"/>
              </w:rPr>
              <w:t xml:space="preserve"> Screenshots for 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38EC8BC" w14:textId="3E486AC7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29" w:history="1">
            <w:r w:rsidRPr="001A0EA1">
              <w:rPr>
                <w:rStyle w:val="Hyperlink"/>
              </w:rPr>
              <w:t>4.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7B79C27" w14:textId="31E93828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30" w:history="1">
            <w:r w:rsidRPr="001A0EA1">
              <w:rPr>
                <w:rStyle w:val="Hyperlink"/>
              </w:rPr>
              <w:t>Scenarios &amp; Examples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9EE656E" w14:textId="5D943742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31" w:history="1">
            <w:r w:rsidRPr="001A0EA1">
              <w:rPr>
                <w:rStyle w:val="Hyperlink"/>
              </w:rPr>
              <w:t>Estimate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9B5D799" w14:textId="05F160EE" w:rsidR="007309DB" w:rsidRDefault="007309DB">
          <w:pPr>
            <w:pStyle w:val="TOC1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2279032" w:history="1">
            <w:r w:rsidRPr="001A0EA1">
              <w:rPr>
                <w:rStyle w:val="Hyperlink"/>
              </w:rPr>
              <w:t>5. Acceptance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_Toc172279032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84DA5B" w14:textId="701CC99E" w:rsidR="002F75AC" w:rsidRDefault="002F75AC" w:rsidP="00BC7CAE">
          <w:pPr>
            <w:rPr>
              <w:bCs/>
              <w:noProof/>
            </w:rPr>
          </w:pPr>
          <w:r>
            <w:rPr>
              <w:rFonts w:asciiTheme="majorHAnsi" w:hAnsiTheme="majorHAnsi" w:cs="Arial"/>
              <w:b/>
              <w:color w:val="002D62"/>
            </w:rPr>
            <w:fldChar w:fldCharType="end"/>
          </w:r>
        </w:p>
      </w:sdtContent>
    </w:sdt>
    <w:p w14:paraId="6FB9CA3E" w14:textId="77777777" w:rsidR="00D51B81" w:rsidRPr="008B0FB1" w:rsidRDefault="00D51B81" w:rsidP="009F69B3">
      <w:pPr>
        <w:pStyle w:val="Header"/>
        <w:numPr>
          <w:ilvl w:val="0"/>
          <w:numId w:val="8"/>
        </w:numPr>
        <w:tabs>
          <w:tab w:val="clear" w:pos="4680"/>
          <w:tab w:val="clear" w:pos="9360"/>
        </w:tabs>
        <w:rPr>
          <w:bCs/>
          <w:noProof/>
        </w:rPr>
      </w:pPr>
      <w:r w:rsidRPr="008B0FB1">
        <w:rPr>
          <w:bCs/>
          <w:noProof/>
        </w:rPr>
        <w:br w:type="page"/>
      </w:r>
    </w:p>
    <w:p w14:paraId="4590B006" w14:textId="77777777" w:rsidR="00AD30DE" w:rsidRDefault="00B671D9" w:rsidP="008A0648">
      <w:pPr>
        <w:pStyle w:val="Heading1"/>
      </w:pPr>
      <w:bookmarkStart w:id="17" w:name="_Toc172279016"/>
      <w:r>
        <w:lastRenderedPageBreak/>
        <w:t>Introduction</w:t>
      </w:r>
      <w:bookmarkEnd w:id="17"/>
    </w:p>
    <w:p w14:paraId="02DF2647" w14:textId="3744B196" w:rsidR="0088256C" w:rsidRDefault="00B671D9" w:rsidP="4D2FF9E2">
      <w:pPr>
        <w:pStyle w:val="Heading2"/>
      </w:pPr>
      <w:bookmarkStart w:id="18" w:name="_Toc172279017"/>
      <w:r>
        <w:t xml:space="preserve">Overview of </w:t>
      </w:r>
      <w:r w:rsidR="00BC7E2A">
        <w:t>Proposed Solution</w:t>
      </w:r>
      <w:bookmarkEnd w:id="18"/>
    </w:p>
    <w:p w14:paraId="26BA2C8B" w14:textId="24734B0B" w:rsidR="00C2202B" w:rsidRDefault="00B775BD" w:rsidP="00183406">
      <w:pPr>
        <w:pStyle w:val="CS-Body"/>
      </w:pPr>
      <w:r>
        <w:t xml:space="preserve">In this enhancement, </w:t>
      </w:r>
      <w:r w:rsidR="0004053C">
        <w:t xml:space="preserve">a </w:t>
      </w:r>
      <w:r w:rsidR="00183406">
        <w:t>new sub</w:t>
      </w:r>
      <w:r w:rsidR="00F04445">
        <w:t xml:space="preserve"> </w:t>
      </w:r>
      <w:r w:rsidR="00183406">
        <w:t xml:space="preserve">record </w:t>
      </w:r>
      <w:r w:rsidR="00183406">
        <w:t>will be added to each vendor b</w:t>
      </w:r>
      <w:r w:rsidR="00183406">
        <w:t>ill line called Purchase Price Review</w:t>
      </w:r>
      <w:r w:rsidR="00183406">
        <w:t>. W</w:t>
      </w:r>
      <w:r w:rsidR="00183406">
        <w:t>hen a bill is created, generate a sub</w:t>
      </w:r>
      <w:r w:rsidR="00F04445">
        <w:t xml:space="preserve"> </w:t>
      </w:r>
      <w:r w:rsidR="00183406">
        <w:t>record for each bill line</w:t>
      </w:r>
      <w:r w:rsidR="00183406">
        <w:t xml:space="preserve">. </w:t>
      </w:r>
      <w:r w:rsidR="00183406" w:rsidRPr="00183406">
        <w:t xml:space="preserve">For any line on a Vendor Bill that has a difference between the </w:t>
      </w:r>
      <w:r w:rsidR="00183406">
        <w:t xml:space="preserve">vendor </w:t>
      </w:r>
      <w:r w:rsidR="00183406" w:rsidRPr="00183406">
        <w:t xml:space="preserve">bill </w:t>
      </w:r>
      <w:r w:rsidR="00183406">
        <w:t>amount</w:t>
      </w:r>
      <w:r w:rsidR="00183406" w:rsidRPr="00183406">
        <w:t xml:space="preserve"> and the purchase </w:t>
      </w:r>
      <w:r w:rsidR="00183406">
        <w:t>order amount</w:t>
      </w:r>
      <w:r w:rsidR="00183406" w:rsidRPr="00183406">
        <w:t>, that line needs to reviewed by the purchasing team before proceed</w:t>
      </w:r>
      <w:r w:rsidR="00F644CA">
        <w:t>ing</w:t>
      </w:r>
      <w:r w:rsidR="00183406" w:rsidRPr="00183406">
        <w:t xml:space="preserve"> with 3</w:t>
      </w:r>
      <w:r w:rsidR="00183406">
        <w:t>WM</w:t>
      </w:r>
      <w:r w:rsidR="00183406" w:rsidRPr="00183406">
        <w:t xml:space="preserve"> and payment.</w:t>
      </w:r>
    </w:p>
    <w:p w14:paraId="3C068435" w14:textId="77777777" w:rsidR="00183406" w:rsidRDefault="00183406" w:rsidP="00183406">
      <w:pPr>
        <w:pStyle w:val="CS-Body"/>
        <w:rPr>
          <w:rFonts w:asciiTheme="majorHAnsi" w:eastAsiaTheme="majorEastAsia" w:hAnsiTheme="majorHAnsi" w:cstheme="majorBidi"/>
          <w:b/>
          <w:sz w:val="32"/>
          <w:szCs w:val="26"/>
        </w:rPr>
      </w:pPr>
    </w:p>
    <w:p w14:paraId="4AC7F2A8" w14:textId="77777777" w:rsidR="00A03FCF" w:rsidRDefault="00A03FCF" w:rsidP="00C22A75">
      <w:pPr>
        <w:pStyle w:val="CS-Body"/>
      </w:pPr>
    </w:p>
    <w:p w14:paraId="38D48FF9" w14:textId="79D39A5D" w:rsidR="00B671D9" w:rsidRDefault="005E6D65" w:rsidP="00B671D9">
      <w:pPr>
        <w:pStyle w:val="Heading2"/>
      </w:pPr>
      <w:bookmarkStart w:id="19" w:name="_Toc172279018"/>
      <w:r>
        <w:t>Business Requirements</w:t>
      </w:r>
      <w:bookmarkEnd w:id="19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170"/>
        <w:gridCol w:w="8910"/>
      </w:tblGrid>
      <w:tr w:rsidR="005E6D65" w:rsidRPr="005E6D65" w14:paraId="1BC4CC74" w14:textId="77777777" w:rsidTr="00251E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DA41E0B" w14:textId="5438E788" w:rsidR="005E6D65" w:rsidRPr="005E6D65" w:rsidRDefault="00C66EB0" w:rsidP="005E6D65">
            <w:pPr>
              <w:pStyle w:val="CS-Body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DevOps ID</w:t>
            </w:r>
          </w:p>
        </w:tc>
        <w:tc>
          <w:tcPr>
            <w:tcW w:w="8910" w:type="dxa"/>
          </w:tcPr>
          <w:p w14:paraId="2C217CFD" w14:textId="77777777" w:rsidR="005E6D65" w:rsidRPr="005E6D65" w:rsidRDefault="005E6D65" w:rsidP="005E6D65">
            <w:pPr>
              <w:pStyle w:val="CS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E6D65">
              <w:rPr>
                <w:color w:val="FFFFFF" w:themeColor="background1"/>
              </w:rPr>
              <w:t>Description</w:t>
            </w:r>
          </w:p>
        </w:tc>
      </w:tr>
      <w:tr w:rsidR="005E6D65" w14:paraId="4D75816E" w14:textId="77777777" w:rsidTr="00251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7E4501C" w14:textId="24EE8B76" w:rsidR="005E6D65" w:rsidRDefault="00183406" w:rsidP="00BE7CD0">
            <w:pPr>
              <w:pStyle w:val="CS-Body"/>
            </w:pPr>
            <w:commentRangeStart w:id="20"/>
            <w:r>
              <w:t>x</w:t>
            </w:r>
          </w:p>
        </w:tc>
        <w:tc>
          <w:tcPr>
            <w:tcW w:w="8910" w:type="dxa"/>
          </w:tcPr>
          <w:p w14:paraId="3CE2376F" w14:textId="4B2EE0E5" w:rsidR="00AD5E20" w:rsidRDefault="00183406" w:rsidP="006A45B4">
            <w:pPr>
              <w:pStyle w:val="CS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  <w:commentRangeEnd w:id="20"/>
            <w:r w:rsidR="009F2F60">
              <w:rPr>
                <w:rStyle w:val="CommentReference"/>
                <w:rFonts w:eastAsiaTheme="minorHAnsi" w:cstheme="minorBidi"/>
                <w:color w:val="auto"/>
              </w:rPr>
              <w:commentReference w:id="20"/>
            </w:r>
          </w:p>
        </w:tc>
      </w:tr>
    </w:tbl>
    <w:p w14:paraId="6EBC7450" w14:textId="77777777" w:rsidR="005E6D65" w:rsidRPr="005E6D65" w:rsidRDefault="005E6D65" w:rsidP="005E6D65">
      <w:pPr>
        <w:pStyle w:val="CS-Body"/>
      </w:pPr>
    </w:p>
    <w:p w14:paraId="220560AE" w14:textId="77777777" w:rsidR="00AD30DE" w:rsidRDefault="005E6D65" w:rsidP="008A0648">
      <w:pPr>
        <w:pStyle w:val="Heading1"/>
      </w:pPr>
      <w:bookmarkStart w:id="21" w:name="_Toc172279019"/>
      <w:r>
        <w:lastRenderedPageBreak/>
        <w:t>Justification</w:t>
      </w:r>
      <w:bookmarkEnd w:id="21"/>
    </w:p>
    <w:p w14:paraId="69B10103" w14:textId="63ACF8E1" w:rsidR="00A1501E" w:rsidRDefault="005E6D65" w:rsidP="00A1501E">
      <w:pPr>
        <w:pStyle w:val="Heading2"/>
      </w:pPr>
      <w:bookmarkStart w:id="22" w:name="_Toc172279020"/>
      <w:r>
        <w:t>Current Functionality</w:t>
      </w:r>
      <w:bookmarkEnd w:id="22"/>
    </w:p>
    <w:p w14:paraId="5D15D3BE" w14:textId="413F52CD" w:rsidR="00F74F90" w:rsidRPr="006A653C" w:rsidRDefault="00080FC1" w:rsidP="0041329A">
      <w:pPr>
        <w:pStyle w:val="CS-Body"/>
        <w:rPr>
          <w:rFonts w:asciiTheme="majorHAnsi" w:eastAsiaTheme="majorEastAsia" w:hAnsiTheme="majorHAnsi" w:cstheme="majorBidi"/>
          <w:b/>
          <w:sz w:val="32"/>
          <w:szCs w:val="26"/>
        </w:rPr>
      </w:pPr>
      <w:r>
        <w:t>There is no current functionality to</w:t>
      </w:r>
      <w:r w:rsidR="00B147A1">
        <w:t xml:space="preserve"> </w:t>
      </w:r>
      <w:r w:rsidR="00910C0C">
        <w:t xml:space="preserve">natively </w:t>
      </w:r>
      <w:r w:rsidR="00910C0C" w:rsidRPr="00910C0C">
        <w:t>update the item receipt rate</w:t>
      </w:r>
      <w:r w:rsidR="00A1322C">
        <w:t xml:space="preserve"> to match the bill rate</w:t>
      </w:r>
      <w:r w:rsidR="000E2812">
        <w:t xml:space="preserve"> </w:t>
      </w:r>
      <w:r w:rsidR="00910C0C" w:rsidRPr="00910C0C">
        <w:t xml:space="preserve">before proceeding with 3WM </w:t>
      </w:r>
      <w:r w:rsidR="000E2812">
        <w:t xml:space="preserve">bill approval </w:t>
      </w:r>
      <w:r w:rsidR="00910C0C" w:rsidRPr="00910C0C">
        <w:t>and payment process</w:t>
      </w:r>
      <w:r w:rsidR="00A1322C">
        <w:t>.</w:t>
      </w:r>
    </w:p>
    <w:p w14:paraId="5058A07A" w14:textId="57BDED21" w:rsidR="005E6D65" w:rsidRDefault="005E6D65" w:rsidP="005E6D65">
      <w:pPr>
        <w:pStyle w:val="Heading2"/>
      </w:pPr>
      <w:bookmarkStart w:id="23" w:name="_Toc172279021"/>
      <w:r>
        <w:t>Workarounds Considered</w:t>
      </w:r>
      <w:r w:rsidR="00726E24">
        <w:t xml:space="preserve"> and Alternative Enhancements Considered</w:t>
      </w:r>
      <w:bookmarkEnd w:id="23"/>
    </w:p>
    <w:p w14:paraId="69BF995F" w14:textId="5A82503A" w:rsidR="000C2164" w:rsidRPr="006913D5" w:rsidRDefault="002E3CD9" w:rsidP="006913D5">
      <w:pPr>
        <w:pStyle w:val="CS-Body"/>
      </w:pPr>
      <w:r>
        <w:t xml:space="preserve">One workaround considered was </w:t>
      </w:r>
      <w:r w:rsidR="001B2CCD">
        <w:t xml:space="preserve">to </w:t>
      </w:r>
      <w:r w:rsidR="00123275">
        <w:t xml:space="preserve">attempt to </w:t>
      </w:r>
      <w:r w:rsidR="007044D7">
        <w:t xml:space="preserve">customize the </w:t>
      </w:r>
      <w:r w:rsidR="00D20184">
        <w:t xml:space="preserve">standard 3WM workflow, however this does not allow us the ability to automatically update the </w:t>
      </w:r>
      <w:r w:rsidR="00685CA6">
        <w:t>i</w:t>
      </w:r>
      <w:r w:rsidR="002E37B8">
        <w:t xml:space="preserve">tem </w:t>
      </w:r>
      <w:r w:rsidR="00685CA6">
        <w:t>r</w:t>
      </w:r>
      <w:r w:rsidR="002E37B8">
        <w:t>eceipt</w:t>
      </w:r>
      <w:r w:rsidR="00D20184">
        <w:t xml:space="preserve"> rate with </w:t>
      </w:r>
      <w:r w:rsidR="00685CA6">
        <w:t>b</w:t>
      </w:r>
      <w:r w:rsidR="002E37B8">
        <w:t>ill</w:t>
      </w:r>
      <w:r w:rsidR="00D20184">
        <w:t xml:space="preserve"> rate in the case of </w:t>
      </w:r>
      <w:r w:rsidR="007478BD">
        <w:t>variance between these values</w:t>
      </w:r>
      <w:r w:rsidR="00DE3C6B">
        <w:t xml:space="preserve"> once approved</w:t>
      </w:r>
      <w:r w:rsidR="002E37B8">
        <w:t xml:space="preserve">. </w:t>
      </w:r>
    </w:p>
    <w:p w14:paraId="06B6DD69" w14:textId="2CCCF181" w:rsidR="005E6D65" w:rsidRDefault="005E6D65" w:rsidP="005E6D65">
      <w:pPr>
        <w:pStyle w:val="Heading2"/>
      </w:pPr>
      <w:bookmarkStart w:id="24" w:name="_Toc172279022"/>
      <w:r>
        <w:t>Enhancement Benefits</w:t>
      </w:r>
      <w:bookmarkEnd w:id="24"/>
    </w:p>
    <w:p w14:paraId="2D720A37" w14:textId="3C386178" w:rsidR="00710A8D" w:rsidRPr="00D24C8C" w:rsidRDefault="009A3680" w:rsidP="009C6061">
      <w:pPr>
        <w:pStyle w:val="CS-Body"/>
      </w:pPr>
      <w:bookmarkStart w:id="25" w:name="_Toc506805754"/>
      <w:r>
        <w:t>Th</w:t>
      </w:r>
      <w:r w:rsidR="00183406">
        <w:t>is enhancement will allow the Powin</w:t>
      </w:r>
      <w:r w:rsidR="00671A41">
        <w:t xml:space="preserve"> team to </w:t>
      </w:r>
      <w:r w:rsidR="002E37B8">
        <w:t>review</w:t>
      </w:r>
      <w:r w:rsidR="002E37B8" w:rsidRPr="002E37B8">
        <w:t xml:space="preserve"> any line on a Bill that has a difference between the bill </w:t>
      </w:r>
      <w:r w:rsidR="00982E3B">
        <w:t>rate</w:t>
      </w:r>
      <w:r w:rsidR="002E37B8" w:rsidRPr="002E37B8">
        <w:t xml:space="preserve"> and the purchase order </w:t>
      </w:r>
      <w:r w:rsidR="00982E3B">
        <w:t>rate</w:t>
      </w:r>
      <w:r w:rsidR="002E37B8" w:rsidRPr="002E37B8">
        <w:t xml:space="preserve">, </w:t>
      </w:r>
      <w:r w:rsidR="00DE4EF9">
        <w:t>automating</w:t>
      </w:r>
      <w:r w:rsidR="00EB7FB0">
        <w:t xml:space="preserve"> </w:t>
      </w:r>
      <w:r w:rsidR="00C74F47">
        <w:t xml:space="preserve">the process of </w:t>
      </w:r>
      <w:r w:rsidR="00EB7FB0">
        <w:t>updat</w:t>
      </w:r>
      <w:r w:rsidR="00C74F47">
        <w:t>ing</w:t>
      </w:r>
      <w:r w:rsidR="00EB7FB0">
        <w:t xml:space="preserve"> the item receipt rate </w:t>
      </w:r>
      <w:r w:rsidR="002E37B8" w:rsidRPr="002E37B8">
        <w:t>before proceeding with 3WM and payment</w:t>
      </w:r>
      <w:r w:rsidR="00620A00">
        <w:t xml:space="preserve"> process</w:t>
      </w:r>
      <w:r w:rsidR="002E37B8" w:rsidRPr="002E37B8">
        <w:t>.</w:t>
      </w:r>
    </w:p>
    <w:p w14:paraId="44D3175B" w14:textId="24DF2034" w:rsidR="005E6D65" w:rsidRDefault="005E6D65" w:rsidP="008A0648">
      <w:pPr>
        <w:pStyle w:val="Heading1"/>
      </w:pPr>
      <w:bookmarkStart w:id="26" w:name="_Toc172279023"/>
      <w:r>
        <w:lastRenderedPageBreak/>
        <w:t>Detailed Design Specifications</w:t>
      </w:r>
      <w:bookmarkEnd w:id="26"/>
    </w:p>
    <w:p w14:paraId="4B926FCC" w14:textId="07076B34" w:rsidR="00DC4D90" w:rsidRDefault="0054450B" w:rsidP="00951D07">
      <w:pPr>
        <w:pStyle w:val="Heading3"/>
      </w:pPr>
      <w:bookmarkStart w:id="27" w:name="_Toc172279024"/>
      <w:r>
        <w:t>Added Records</w:t>
      </w:r>
      <w:bookmarkEnd w:id="27"/>
    </w:p>
    <w:p w14:paraId="519722E5" w14:textId="12A5EDDE" w:rsidR="00D31A7F" w:rsidRPr="00BB1AA7" w:rsidRDefault="00BB1AA7" w:rsidP="00A678F6">
      <w:pPr>
        <w:pStyle w:val="CS-Body"/>
      </w:pPr>
      <w:r>
        <w:t xml:space="preserve">The following custom record called </w:t>
      </w:r>
      <w:r w:rsidR="008D7AFC" w:rsidRPr="008D7AFC">
        <w:rPr>
          <w:b/>
          <w:bCs/>
        </w:rPr>
        <w:t xml:space="preserve">Purchase Price Review </w:t>
      </w:r>
      <w:r>
        <w:t xml:space="preserve">will be </w:t>
      </w:r>
      <w:r w:rsidR="007C5558">
        <w:t xml:space="preserve">created and added as a subtab to the </w:t>
      </w:r>
      <w:r w:rsidR="00C84644">
        <w:t>bill</w:t>
      </w:r>
      <w:r w:rsidR="0038608F" w:rsidRPr="009F4E59">
        <w:t xml:space="preserve"> </w:t>
      </w:r>
      <w:r w:rsidR="007C5558" w:rsidRPr="009F4E59">
        <w:t>records</w:t>
      </w:r>
      <w:r w:rsidR="00C84644">
        <w:t>.</w:t>
      </w:r>
    </w:p>
    <w:p w14:paraId="33B60D66" w14:textId="6352DC7C" w:rsidR="005A2775" w:rsidRDefault="0054450B" w:rsidP="00C84644">
      <w:pPr>
        <w:pStyle w:val="Heading3"/>
      </w:pPr>
      <w:bookmarkStart w:id="28" w:name="_Toc172279025"/>
      <w:r>
        <w:t>Added Fields</w:t>
      </w:r>
      <w:bookmarkEnd w:id="28"/>
    </w:p>
    <w:p w14:paraId="01EE8BD7" w14:textId="77762443" w:rsidR="00D31A7F" w:rsidRPr="004A7FA4" w:rsidRDefault="00D31A7F" w:rsidP="003D4D50">
      <w:pPr>
        <w:pStyle w:val="CS-Body"/>
      </w:pPr>
      <w:r>
        <w:t>The following fields w</w:t>
      </w:r>
      <w:r w:rsidR="00AE20DA">
        <w:t xml:space="preserve">ill be added to the custom </w:t>
      </w:r>
      <w:r w:rsidR="00C84644" w:rsidRPr="008D7AFC">
        <w:rPr>
          <w:b/>
          <w:bCs/>
        </w:rPr>
        <w:t xml:space="preserve">Purchase Price Review </w:t>
      </w:r>
      <w:r w:rsidR="004A7FA4">
        <w:t>Record</w:t>
      </w:r>
    </w:p>
    <w:tbl>
      <w:tblPr>
        <w:tblW w:w="1008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271"/>
        <w:gridCol w:w="2060"/>
        <w:gridCol w:w="2108"/>
        <w:gridCol w:w="1908"/>
      </w:tblGrid>
      <w:tr w:rsidR="008A6E35" w14:paraId="74EDC2DA" w14:textId="77777777" w:rsidTr="006F54F9">
        <w:trPr>
          <w:trHeight w:val="480"/>
        </w:trPr>
        <w:tc>
          <w:tcPr>
            <w:tcW w:w="1738" w:type="dxa"/>
            <w:shd w:val="clear" w:color="000000" w:fill="003366"/>
            <w:vAlign w:val="center"/>
            <w:hideMark/>
          </w:tcPr>
          <w:p w14:paraId="24B0C674" w14:textId="77777777" w:rsidR="008A6E35" w:rsidRPr="003F4D70" w:rsidRDefault="008A6E35" w:rsidP="006F54F9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3F4D70"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271" w:type="dxa"/>
            <w:shd w:val="clear" w:color="000000" w:fill="003366"/>
            <w:vAlign w:val="center"/>
            <w:hideMark/>
          </w:tcPr>
          <w:p w14:paraId="2CBA232A" w14:textId="77777777" w:rsidR="008A6E35" w:rsidRPr="003F4D70" w:rsidRDefault="008A6E35" w:rsidP="006F54F9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060" w:type="dxa"/>
            <w:shd w:val="clear" w:color="000000" w:fill="003366"/>
            <w:vAlign w:val="center"/>
          </w:tcPr>
          <w:p w14:paraId="7BE3BF9F" w14:textId="77777777" w:rsidR="008A6E35" w:rsidRDefault="008A6E35" w:rsidP="006F54F9">
            <w:pP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Field Type</w:t>
            </w:r>
          </w:p>
        </w:tc>
        <w:tc>
          <w:tcPr>
            <w:tcW w:w="2108" w:type="dxa"/>
            <w:shd w:val="clear" w:color="000000" w:fill="003366"/>
            <w:vAlign w:val="center"/>
          </w:tcPr>
          <w:p w14:paraId="6B3B2DE5" w14:textId="77777777" w:rsidR="008A6E35" w:rsidRDefault="008A6E35" w:rsidP="006F54F9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Help Text</w:t>
            </w:r>
          </w:p>
        </w:tc>
        <w:tc>
          <w:tcPr>
            <w:tcW w:w="1908" w:type="dxa"/>
            <w:shd w:val="clear" w:color="000000" w:fill="003366"/>
            <w:vAlign w:val="center"/>
          </w:tcPr>
          <w:p w14:paraId="585CA333" w14:textId="77777777" w:rsidR="008A6E35" w:rsidRDefault="008A6E35" w:rsidP="006F54F9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Logic</w:t>
            </w:r>
          </w:p>
        </w:tc>
      </w:tr>
      <w:tr w:rsidR="00A12291" w:rsidRPr="007F72F6" w14:paraId="7FC12DF1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09663C45" w14:textId="569B9A98" w:rsidR="00A12291" w:rsidRPr="00A12291" w:rsidRDefault="00184EAC" w:rsidP="006F54F9">
            <w:pPr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Status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3222C60F" w14:textId="478F551B" w:rsidR="00A12291" w:rsidRPr="009F4E59" w:rsidRDefault="00A12291" w:rsidP="006F54F9">
            <w:pPr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>_c</w:t>
            </w:r>
            <w:r w:rsidR="00C934E6" w:rsidRPr="00CC4E7B">
              <w:rPr>
                <w:color w:val="000000"/>
                <w:sz w:val="16"/>
                <w:szCs w:val="16"/>
              </w:rPr>
              <w:t>81313</w:t>
            </w:r>
            <w:r w:rsidRPr="009F4E59">
              <w:rPr>
                <w:color w:val="000000"/>
                <w:sz w:val="16"/>
                <w:szCs w:val="16"/>
              </w:rPr>
              <w:t>_</w:t>
            </w:r>
            <w:r w:rsidR="00EA1921">
              <w:rPr>
                <w:color w:val="000000"/>
                <w:sz w:val="16"/>
                <w:szCs w:val="16"/>
              </w:rPr>
              <w:t>status</w:t>
            </w:r>
            <w:r w:rsidRPr="009F4E59">
              <w:rPr>
                <w:color w:val="000000"/>
                <w:sz w:val="16"/>
                <w:szCs w:val="16"/>
              </w:rPr>
              <w:t>_</w:t>
            </w:r>
            <w:r w:rsidR="00EA1921"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7B15009E" w14:textId="583A6EB2" w:rsidR="001228A5" w:rsidRPr="009F4E59" w:rsidRDefault="00A12291" w:rsidP="006F54F9">
            <w:pPr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 xml:space="preserve">List/Record: </w:t>
            </w:r>
            <w:r w:rsidR="00E40721">
              <w:rPr>
                <w:color w:val="000000"/>
                <w:sz w:val="16"/>
                <w:szCs w:val="16"/>
              </w:rPr>
              <w:t>PPRL Status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2DD530F6" w14:textId="60C0C66C" w:rsidR="00A12291" w:rsidRPr="009F4E59" w:rsidRDefault="00A12291" w:rsidP="004D76EE">
            <w:pPr>
              <w:jc w:val="center"/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 xml:space="preserve">This is the </w:t>
            </w:r>
            <w:r w:rsidR="0033034F">
              <w:rPr>
                <w:color w:val="000000"/>
                <w:sz w:val="16"/>
                <w:szCs w:val="16"/>
              </w:rPr>
              <w:t xml:space="preserve">status </w:t>
            </w:r>
            <w:r w:rsidR="00163BF6">
              <w:rPr>
                <w:color w:val="000000"/>
                <w:sz w:val="16"/>
                <w:szCs w:val="16"/>
              </w:rPr>
              <w:t>of the Purchase Price Review record.</w:t>
            </w:r>
          </w:p>
          <w:p w14:paraId="0E408C82" w14:textId="77777777" w:rsidR="00A12291" w:rsidRPr="009F4E59" w:rsidRDefault="00A12291" w:rsidP="004D76EE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6FC59F10" w14:textId="7DDF4EBF" w:rsidR="00A12291" w:rsidRPr="009F4E59" w:rsidRDefault="00A12291" w:rsidP="004D76EE">
            <w:pPr>
              <w:jc w:val="center"/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 xml:space="preserve">See DevOps Enhancement: </w:t>
            </w:r>
            <w:r w:rsidR="003511FC"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4EDA118" w14:textId="78A76B7A" w:rsidR="00CB6774" w:rsidRDefault="00A7656E" w:rsidP="006F54F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Default to ‘To Be Review’ on </w:t>
            </w:r>
            <w:r w:rsidR="00D35772">
              <w:rPr>
                <w:color w:val="000000"/>
                <w:sz w:val="16"/>
                <w:szCs w:val="16"/>
              </w:rPr>
              <w:t xml:space="preserve">record </w:t>
            </w:r>
            <w:r>
              <w:rPr>
                <w:color w:val="000000"/>
                <w:sz w:val="16"/>
                <w:szCs w:val="16"/>
              </w:rPr>
              <w:t>create</w:t>
            </w:r>
            <w:r w:rsidR="00D35772">
              <w:rPr>
                <w:color w:val="000000"/>
                <w:sz w:val="16"/>
                <w:szCs w:val="16"/>
              </w:rPr>
              <w:t>.</w:t>
            </w:r>
          </w:p>
          <w:p w14:paraId="45D49F0E" w14:textId="77777777" w:rsidR="00A7656E" w:rsidRPr="009F4E59" w:rsidRDefault="00A7656E" w:rsidP="006F54F9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0B7417C9" w14:textId="11391B8D" w:rsidR="00A12291" w:rsidRPr="009F4E59" w:rsidRDefault="00A12291" w:rsidP="006F54F9">
            <w:pPr>
              <w:jc w:val="center"/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>See Below Logic</w:t>
            </w:r>
          </w:p>
        </w:tc>
      </w:tr>
      <w:tr w:rsidR="008A6E35" w:rsidRPr="007F72F6" w14:paraId="0FBA389D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6059118A" w14:textId="12F7358A" w:rsidR="008A6E35" w:rsidRPr="007F72F6" w:rsidRDefault="0055572F" w:rsidP="006F54F9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Vendor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402CE26" w14:textId="2F6B6F08" w:rsidR="008A6E35" w:rsidRPr="007F72F6" w:rsidRDefault="008A6E35" w:rsidP="006F54F9">
            <w:pPr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>_c</w:t>
            </w:r>
            <w:r w:rsidR="00C934E6" w:rsidRPr="00CC4E7B">
              <w:rPr>
                <w:color w:val="000000"/>
                <w:sz w:val="16"/>
                <w:szCs w:val="16"/>
              </w:rPr>
              <w:t>81313</w:t>
            </w:r>
            <w:r>
              <w:rPr>
                <w:color w:val="000000"/>
                <w:sz w:val="16"/>
                <w:szCs w:val="16"/>
              </w:rPr>
              <w:t>_</w:t>
            </w:r>
            <w:r w:rsidR="00EA1921">
              <w:rPr>
                <w:color w:val="000000"/>
                <w:sz w:val="16"/>
                <w:szCs w:val="16"/>
              </w:rPr>
              <w:t>ven</w:t>
            </w:r>
            <w:r w:rsidR="00AB259F">
              <w:rPr>
                <w:color w:val="000000"/>
                <w:sz w:val="16"/>
                <w:szCs w:val="16"/>
              </w:rPr>
              <w:t>_</w:t>
            </w:r>
            <w:r w:rsidR="00EA1921"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0AAB5AAE" w14:textId="02689103" w:rsidR="008A6E35" w:rsidRPr="007F72F6" w:rsidRDefault="00EA1921" w:rsidP="00EA1921">
            <w:pPr>
              <w:rPr>
                <w:color w:val="000000"/>
                <w:sz w:val="16"/>
                <w:szCs w:val="16"/>
              </w:rPr>
            </w:pPr>
            <w:r w:rsidRPr="009F4E59">
              <w:rPr>
                <w:color w:val="000000"/>
                <w:sz w:val="16"/>
                <w:szCs w:val="16"/>
              </w:rPr>
              <w:t xml:space="preserve">List/Record: </w:t>
            </w:r>
            <w:r>
              <w:rPr>
                <w:color w:val="000000"/>
                <w:sz w:val="16"/>
                <w:szCs w:val="16"/>
              </w:rPr>
              <w:t>Vendor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6AC274A3" w14:textId="5A7B5464" w:rsidR="008A6E35" w:rsidRPr="007F72F6" w:rsidRDefault="00AB259F" w:rsidP="006F54F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This is the </w:t>
            </w:r>
            <w:r w:rsidR="00D96400">
              <w:rPr>
                <w:color w:val="000000"/>
                <w:sz w:val="16"/>
                <w:szCs w:val="16"/>
              </w:rPr>
              <w:t>vendor on the associated bill</w:t>
            </w:r>
            <w:r w:rsidR="0033034F">
              <w:rPr>
                <w:color w:val="000000"/>
                <w:sz w:val="16"/>
                <w:szCs w:val="16"/>
              </w:rPr>
              <w:t>.</w:t>
            </w:r>
          </w:p>
          <w:p w14:paraId="41019098" w14:textId="77777777" w:rsidR="008A6E35" w:rsidRPr="007F72F6" w:rsidRDefault="008A6E35" w:rsidP="006F54F9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7414E8F6" w14:textId="51C53FCA" w:rsidR="008A6E35" w:rsidRPr="007F72F6" w:rsidRDefault="008A6E35" w:rsidP="006F54F9">
            <w:pPr>
              <w:jc w:val="center"/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 xml:space="preserve">See DevOps Enhancement: </w:t>
            </w:r>
            <w:r w:rsidR="003511FC"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13A2C16" w14:textId="0EBEC549" w:rsidR="008A6E35" w:rsidRPr="007F72F6" w:rsidRDefault="008A6E35" w:rsidP="006F54F9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07914" w:rsidRPr="007F72F6" w14:paraId="7783A476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2D6CBAF5" w14:textId="06CED86C" w:rsidR="00E07914" w:rsidRDefault="00E07914" w:rsidP="00E07914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Bill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3F4D161B" w14:textId="7CCF1527" w:rsidR="00E07914" w:rsidRPr="007F72F6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>
              <w:rPr>
                <w:color w:val="000000"/>
                <w:sz w:val="16"/>
                <w:szCs w:val="16"/>
              </w:rPr>
              <w:t>_bill_PPR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13412930" w14:textId="77777777" w:rsidR="00E07914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List/Record: Transaction</w:t>
            </w:r>
          </w:p>
          <w:p w14:paraId="45D5CFD5" w14:textId="77777777" w:rsidR="00E07914" w:rsidRDefault="00E07914" w:rsidP="00E07914">
            <w:pPr>
              <w:rPr>
                <w:color w:val="000000"/>
                <w:sz w:val="16"/>
                <w:szCs w:val="16"/>
              </w:rPr>
            </w:pPr>
          </w:p>
          <w:p w14:paraId="0B55E021" w14:textId="3692FD77" w:rsidR="00E07914" w:rsidRPr="009F4E59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Record is Parent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401284F7" w14:textId="5E89005D" w:rsidR="00E07914" w:rsidRPr="00651171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 w:rsidRPr="00651171">
              <w:rPr>
                <w:color w:val="000000"/>
                <w:sz w:val="16"/>
                <w:szCs w:val="16"/>
              </w:rPr>
              <w:t xml:space="preserve">This is the </w:t>
            </w:r>
            <w:r w:rsidR="00C348EE">
              <w:rPr>
                <w:color w:val="000000"/>
                <w:sz w:val="16"/>
                <w:szCs w:val="16"/>
              </w:rPr>
              <w:t>bill</w:t>
            </w:r>
            <w:r w:rsidRPr="00651171">
              <w:rPr>
                <w:color w:val="000000"/>
                <w:sz w:val="16"/>
                <w:szCs w:val="16"/>
              </w:rPr>
              <w:t xml:space="preserve"> that this </w:t>
            </w:r>
            <w:r>
              <w:rPr>
                <w:color w:val="000000"/>
                <w:sz w:val="16"/>
                <w:szCs w:val="16"/>
              </w:rPr>
              <w:t xml:space="preserve">Purchase Price Review </w:t>
            </w:r>
            <w:r w:rsidRPr="00651171">
              <w:rPr>
                <w:color w:val="000000"/>
                <w:sz w:val="16"/>
                <w:szCs w:val="16"/>
              </w:rPr>
              <w:t>record is attached to.</w:t>
            </w:r>
          </w:p>
          <w:p w14:paraId="2183BD31" w14:textId="77777777" w:rsidR="00E07914" w:rsidRPr="00651171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78840F0D" w14:textId="55FDC2E3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 w:rsidRPr="00651171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D426758" w14:textId="7D1E61A8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07914" w:rsidRPr="007F72F6" w14:paraId="75409768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7100ED65" w14:textId="019FEE1D" w:rsidR="00E07914" w:rsidRDefault="00E07914" w:rsidP="00E07914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Purchase Order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4BA03826" w14:textId="25886673" w:rsidR="00E07914" w:rsidRPr="007F72F6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>
              <w:rPr>
                <w:color w:val="000000"/>
                <w:sz w:val="16"/>
                <w:szCs w:val="16"/>
              </w:rPr>
              <w:t>_po_PPR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5C96D867" w14:textId="6A798D7D" w:rsidR="00E07914" w:rsidRDefault="006572F7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List/Record: Transaction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37183DA" w14:textId="11DE5173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This is the </w:t>
            </w:r>
            <w:r w:rsidR="00C348EE">
              <w:rPr>
                <w:color w:val="000000"/>
                <w:sz w:val="16"/>
                <w:szCs w:val="16"/>
              </w:rPr>
              <w:t xml:space="preserve">purchase order </w:t>
            </w:r>
            <w:r w:rsidR="00B0657F">
              <w:rPr>
                <w:color w:val="000000"/>
                <w:sz w:val="16"/>
                <w:szCs w:val="16"/>
              </w:rPr>
              <w:t xml:space="preserve">document number </w:t>
            </w:r>
            <w:r w:rsidR="00C348EE">
              <w:rPr>
                <w:color w:val="000000"/>
                <w:sz w:val="16"/>
                <w:szCs w:val="16"/>
              </w:rPr>
              <w:t xml:space="preserve">associated </w:t>
            </w:r>
            <w:r w:rsidR="00B15515">
              <w:rPr>
                <w:color w:val="000000"/>
                <w:sz w:val="16"/>
                <w:szCs w:val="16"/>
              </w:rPr>
              <w:t xml:space="preserve">from </w:t>
            </w:r>
            <w:r w:rsidR="004A06B2">
              <w:rPr>
                <w:color w:val="000000"/>
                <w:sz w:val="16"/>
                <w:szCs w:val="16"/>
              </w:rPr>
              <w:t>the</w:t>
            </w:r>
            <w:r w:rsidR="00B15515">
              <w:rPr>
                <w:color w:val="000000"/>
                <w:sz w:val="16"/>
                <w:szCs w:val="16"/>
              </w:rPr>
              <w:t xml:space="preserve"> bill line</w:t>
            </w:r>
            <w:r w:rsidR="004A06B2">
              <w:rPr>
                <w:color w:val="000000"/>
                <w:sz w:val="16"/>
                <w:szCs w:val="16"/>
              </w:rPr>
              <w:t>’s PO</w:t>
            </w:r>
            <w:r w:rsidR="00B15515">
              <w:rPr>
                <w:color w:val="000000"/>
                <w:sz w:val="16"/>
                <w:szCs w:val="16"/>
              </w:rPr>
              <w:t>.</w:t>
            </w:r>
          </w:p>
          <w:p w14:paraId="2A9C9D69" w14:textId="77777777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21F8D604" w14:textId="44CCB0B4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2370ED3" w14:textId="06B7D70E" w:rsidR="00E07914" w:rsidRPr="009F4E59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07914" w:rsidRPr="007F72F6" w14:paraId="2D0947D4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4B56A025" w14:textId="5867D66F" w:rsidR="00E07914" w:rsidRDefault="00E07914" w:rsidP="00E07914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PO Line Number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54A9085" w14:textId="4FF92EE2" w:rsidR="00E07914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>
              <w:rPr>
                <w:color w:val="000000"/>
                <w:sz w:val="16"/>
                <w:szCs w:val="16"/>
              </w:rPr>
              <w:t>_po_ln_PPR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2897196E" w14:textId="461732BF" w:rsidR="00E07914" w:rsidRDefault="00AB483D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Integer</w:t>
            </w:r>
            <w:r w:rsidR="00E07914">
              <w:rPr>
                <w:color w:val="000000"/>
                <w:sz w:val="16"/>
                <w:szCs w:val="16"/>
              </w:rPr>
              <w:t xml:space="preserve"> Number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6474A5B" w14:textId="204A08D7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This is the </w:t>
            </w:r>
            <w:r w:rsidR="0058751F">
              <w:rPr>
                <w:color w:val="000000"/>
                <w:sz w:val="16"/>
                <w:szCs w:val="16"/>
              </w:rPr>
              <w:t xml:space="preserve">PO line number </w:t>
            </w:r>
            <w:r w:rsidR="009177DD">
              <w:rPr>
                <w:color w:val="000000"/>
                <w:sz w:val="16"/>
                <w:szCs w:val="16"/>
              </w:rPr>
              <w:t>f</w:t>
            </w:r>
            <w:r w:rsidR="0058751F" w:rsidRPr="0058751F">
              <w:rPr>
                <w:color w:val="000000"/>
                <w:sz w:val="16"/>
                <w:szCs w:val="16"/>
              </w:rPr>
              <w:t xml:space="preserve">rom </w:t>
            </w:r>
            <w:r w:rsidR="009177DD">
              <w:rPr>
                <w:color w:val="000000"/>
                <w:sz w:val="16"/>
                <w:szCs w:val="16"/>
              </w:rPr>
              <w:t xml:space="preserve">the </w:t>
            </w:r>
            <w:r w:rsidR="0058751F" w:rsidRPr="0058751F">
              <w:rPr>
                <w:color w:val="000000"/>
                <w:sz w:val="16"/>
                <w:szCs w:val="16"/>
              </w:rPr>
              <w:t xml:space="preserve">associated </w:t>
            </w:r>
            <w:r w:rsidR="007A2487">
              <w:rPr>
                <w:color w:val="000000"/>
                <w:sz w:val="16"/>
                <w:szCs w:val="16"/>
              </w:rPr>
              <w:t>b</w:t>
            </w:r>
            <w:r w:rsidR="0058751F" w:rsidRPr="0058751F">
              <w:rPr>
                <w:color w:val="000000"/>
                <w:sz w:val="16"/>
                <w:szCs w:val="16"/>
              </w:rPr>
              <w:t xml:space="preserve">ill </w:t>
            </w:r>
            <w:r w:rsidR="007A2487">
              <w:rPr>
                <w:color w:val="000000"/>
                <w:sz w:val="16"/>
                <w:szCs w:val="16"/>
              </w:rPr>
              <w:t>l</w:t>
            </w:r>
            <w:r w:rsidR="0058751F" w:rsidRPr="0058751F">
              <w:rPr>
                <w:color w:val="000000"/>
                <w:sz w:val="16"/>
                <w:szCs w:val="16"/>
              </w:rPr>
              <w:t>ine's PO</w:t>
            </w:r>
            <w:r w:rsidR="009177DD">
              <w:rPr>
                <w:color w:val="000000"/>
                <w:sz w:val="16"/>
                <w:szCs w:val="16"/>
              </w:rPr>
              <w:t>.</w:t>
            </w:r>
          </w:p>
          <w:p w14:paraId="7A01F601" w14:textId="77777777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47B76601" w14:textId="6DAEB2B3" w:rsidR="00E07914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1D1146B" w14:textId="25A8C847" w:rsidR="00E07914" w:rsidRPr="009F4E59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07914" w:rsidRPr="007F72F6" w14:paraId="56BB88E4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68DE4A0E" w14:textId="4DFB4A36" w:rsidR="00E07914" w:rsidRDefault="00E07914" w:rsidP="00E07914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PO Item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32CBF31F" w14:textId="7168790F" w:rsidR="00E07914" w:rsidRDefault="00E07914" w:rsidP="00E07914">
            <w:pPr>
              <w:rPr>
                <w:color w:val="000000"/>
                <w:sz w:val="16"/>
                <w:szCs w:val="16"/>
              </w:rPr>
            </w:pPr>
            <w:r w:rsidRPr="007A1995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 w:rsidR="00EC46A8">
              <w:rPr>
                <w:color w:val="000000"/>
                <w:sz w:val="16"/>
                <w:szCs w:val="16"/>
              </w:rPr>
              <w:t>po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 w:rsidR="00EC46A8">
              <w:rPr>
                <w:color w:val="000000"/>
                <w:sz w:val="16"/>
                <w:szCs w:val="16"/>
              </w:rPr>
              <w:t>item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 w:rsidR="00EC46A8"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553AC5A6" w14:textId="6A48144B" w:rsidR="00E07914" w:rsidRDefault="00E07914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List/Record: Item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2AE0A32D" w14:textId="6299D954" w:rsidR="00E07914" w:rsidRPr="004D76EE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This is the item </w:t>
            </w:r>
            <w:r w:rsidR="00796695">
              <w:rPr>
                <w:color w:val="000000"/>
                <w:sz w:val="16"/>
                <w:szCs w:val="16"/>
              </w:rPr>
              <w:t>f</w:t>
            </w:r>
            <w:r w:rsidR="00796695" w:rsidRPr="00796695">
              <w:rPr>
                <w:color w:val="000000"/>
                <w:sz w:val="16"/>
                <w:szCs w:val="16"/>
              </w:rPr>
              <w:t>rom</w:t>
            </w:r>
            <w:r w:rsidR="00796695" w:rsidRPr="00796695">
              <w:rPr>
                <w:color w:val="000000"/>
                <w:sz w:val="16"/>
                <w:szCs w:val="16"/>
              </w:rPr>
              <w:t xml:space="preserve"> </w:t>
            </w:r>
            <w:r w:rsidR="00796695">
              <w:rPr>
                <w:color w:val="000000"/>
                <w:sz w:val="16"/>
                <w:szCs w:val="16"/>
              </w:rPr>
              <w:t xml:space="preserve">the </w:t>
            </w:r>
            <w:r w:rsidR="00796695" w:rsidRPr="00796695">
              <w:rPr>
                <w:color w:val="000000"/>
                <w:sz w:val="16"/>
                <w:szCs w:val="16"/>
              </w:rPr>
              <w:t xml:space="preserve">associated </w:t>
            </w:r>
            <w:r w:rsidR="00796695">
              <w:rPr>
                <w:color w:val="000000"/>
                <w:sz w:val="16"/>
                <w:szCs w:val="16"/>
              </w:rPr>
              <w:t>b</w:t>
            </w:r>
            <w:r w:rsidR="00796695" w:rsidRPr="00796695">
              <w:rPr>
                <w:color w:val="000000"/>
                <w:sz w:val="16"/>
                <w:szCs w:val="16"/>
              </w:rPr>
              <w:t xml:space="preserve">ill </w:t>
            </w:r>
            <w:r w:rsidR="00796695">
              <w:rPr>
                <w:color w:val="000000"/>
                <w:sz w:val="16"/>
                <w:szCs w:val="16"/>
              </w:rPr>
              <w:t>l</w:t>
            </w:r>
            <w:r w:rsidR="00796695" w:rsidRPr="00796695">
              <w:rPr>
                <w:color w:val="000000"/>
                <w:sz w:val="16"/>
                <w:szCs w:val="16"/>
              </w:rPr>
              <w:t>ine's PO</w:t>
            </w:r>
            <w:r w:rsidR="00796695">
              <w:rPr>
                <w:color w:val="000000"/>
                <w:sz w:val="16"/>
                <w:szCs w:val="16"/>
              </w:rPr>
              <w:t>.</w:t>
            </w:r>
          </w:p>
          <w:p w14:paraId="06E0BC02" w14:textId="77777777" w:rsidR="00E07914" w:rsidRPr="004D76EE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4ABD65E5" w14:textId="2CC53D89" w:rsidR="00E07914" w:rsidRDefault="00E07914" w:rsidP="001D4D19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EFACDF1" w14:textId="363FAC7E" w:rsidR="00E07914" w:rsidRPr="009F4E59" w:rsidRDefault="00E07914" w:rsidP="001D4D19">
            <w:pPr>
              <w:rPr>
                <w:color w:val="000000"/>
                <w:sz w:val="16"/>
                <w:szCs w:val="16"/>
              </w:rPr>
            </w:pPr>
          </w:p>
        </w:tc>
      </w:tr>
      <w:tr w:rsidR="00E07914" w:rsidRPr="007F72F6" w14:paraId="6E42C0D5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61E96C57" w14:textId="6D006D47" w:rsidR="00E07914" w:rsidRDefault="00E07914" w:rsidP="00E07914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PO Rate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2EE27FC" w14:textId="0F7AB46D" w:rsidR="00E07914" w:rsidRPr="007A1995" w:rsidRDefault="00EC46A8" w:rsidP="00E07914">
            <w:pPr>
              <w:rPr>
                <w:color w:val="000000"/>
                <w:sz w:val="16"/>
                <w:szCs w:val="16"/>
              </w:rPr>
            </w:pPr>
            <w:r w:rsidRPr="007A1995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po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rate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1580DB58" w14:textId="5C81EA7D" w:rsidR="00E07914" w:rsidRDefault="006572F7" w:rsidP="00E079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Decimal Number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0486992B" w14:textId="795915B0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This is the </w:t>
            </w:r>
            <w:r w:rsidR="00A0717D">
              <w:rPr>
                <w:color w:val="000000"/>
                <w:sz w:val="16"/>
                <w:szCs w:val="16"/>
              </w:rPr>
              <w:t>rate f</w:t>
            </w:r>
            <w:r w:rsidR="00A0717D" w:rsidRPr="00A0717D">
              <w:rPr>
                <w:color w:val="000000"/>
                <w:sz w:val="16"/>
                <w:szCs w:val="16"/>
              </w:rPr>
              <w:t xml:space="preserve">rom </w:t>
            </w:r>
            <w:r w:rsidR="00A0717D">
              <w:rPr>
                <w:color w:val="000000"/>
                <w:sz w:val="16"/>
                <w:szCs w:val="16"/>
              </w:rPr>
              <w:t xml:space="preserve">the </w:t>
            </w:r>
            <w:r w:rsidR="00A0717D" w:rsidRPr="00A0717D">
              <w:rPr>
                <w:color w:val="000000"/>
                <w:sz w:val="16"/>
                <w:szCs w:val="16"/>
              </w:rPr>
              <w:t xml:space="preserve">associated </w:t>
            </w:r>
            <w:r w:rsidR="00A0717D">
              <w:rPr>
                <w:color w:val="000000"/>
                <w:sz w:val="16"/>
                <w:szCs w:val="16"/>
              </w:rPr>
              <w:t>b</w:t>
            </w:r>
            <w:r w:rsidR="00A0717D" w:rsidRPr="00A0717D">
              <w:rPr>
                <w:color w:val="000000"/>
                <w:sz w:val="16"/>
                <w:szCs w:val="16"/>
              </w:rPr>
              <w:t xml:space="preserve">ill </w:t>
            </w:r>
            <w:r w:rsidR="00A0717D">
              <w:rPr>
                <w:color w:val="000000"/>
                <w:sz w:val="16"/>
                <w:szCs w:val="16"/>
              </w:rPr>
              <w:t>l</w:t>
            </w:r>
            <w:r w:rsidR="00A0717D" w:rsidRPr="00A0717D">
              <w:rPr>
                <w:color w:val="000000"/>
                <w:sz w:val="16"/>
                <w:szCs w:val="16"/>
              </w:rPr>
              <w:t>ine's PO</w:t>
            </w:r>
            <w:r w:rsidR="00A0717D">
              <w:rPr>
                <w:color w:val="000000"/>
                <w:sz w:val="16"/>
                <w:szCs w:val="16"/>
              </w:rPr>
              <w:t>.</w:t>
            </w:r>
          </w:p>
          <w:p w14:paraId="3AAEB7A0" w14:textId="77777777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0B6B8EEC" w14:textId="5BC74705" w:rsidR="00E07914" w:rsidRPr="007A1995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8569FF1" w14:textId="77777777" w:rsidR="00E07914" w:rsidRPr="009F4E59" w:rsidRDefault="00E07914" w:rsidP="00E07914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A413BE" w:rsidRPr="007F72F6" w14:paraId="07584E54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2FE3D45E" w14:textId="54299664" w:rsidR="00A413BE" w:rsidRDefault="00A413BE" w:rsidP="00A413BE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Bill Rate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256DFAE" w14:textId="21DBFCB7" w:rsidR="00A413BE" w:rsidRPr="007A1995" w:rsidRDefault="00A413BE" w:rsidP="00A413BE">
            <w:pPr>
              <w:rPr>
                <w:color w:val="000000"/>
                <w:sz w:val="16"/>
                <w:szCs w:val="16"/>
              </w:rPr>
            </w:pPr>
            <w:r w:rsidRPr="007A1995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b</w:t>
            </w:r>
            <w:r w:rsidR="001D4D19">
              <w:rPr>
                <w:color w:val="000000"/>
                <w:sz w:val="16"/>
                <w:szCs w:val="16"/>
              </w:rPr>
              <w:t>ill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rate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69D005A1" w14:textId="7F0D985F" w:rsidR="00A413BE" w:rsidRDefault="006572F7" w:rsidP="00A413B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Decimal Number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762DDDFE" w14:textId="71FA47AE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This is </w:t>
            </w:r>
            <w:r w:rsidR="00632AE5">
              <w:rPr>
                <w:color w:val="000000"/>
                <w:sz w:val="16"/>
                <w:szCs w:val="16"/>
              </w:rPr>
              <w:t>rate f</w:t>
            </w:r>
            <w:r w:rsidR="00632AE5" w:rsidRPr="00632AE5">
              <w:rPr>
                <w:color w:val="000000"/>
                <w:sz w:val="16"/>
                <w:szCs w:val="16"/>
              </w:rPr>
              <w:t xml:space="preserve">rom </w:t>
            </w:r>
            <w:r w:rsidR="00632AE5">
              <w:rPr>
                <w:color w:val="000000"/>
                <w:sz w:val="16"/>
                <w:szCs w:val="16"/>
              </w:rPr>
              <w:t xml:space="preserve">the </w:t>
            </w:r>
            <w:r w:rsidR="00632AE5" w:rsidRPr="00632AE5">
              <w:rPr>
                <w:color w:val="000000"/>
                <w:sz w:val="16"/>
                <w:szCs w:val="16"/>
              </w:rPr>
              <w:t xml:space="preserve">associated </w:t>
            </w:r>
            <w:r w:rsidR="00632AE5">
              <w:rPr>
                <w:color w:val="000000"/>
                <w:sz w:val="16"/>
                <w:szCs w:val="16"/>
              </w:rPr>
              <w:t>b</w:t>
            </w:r>
            <w:r w:rsidR="00632AE5" w:rsidRPr="00632AE5">
              <w:rPr>
                <w:color w:val="000000"/>
                <w:sz w:val="16"/>
                <w:szCs w:val="16"/>
              </w:rPr>
              <w:t>ill</w:t>
            </w:r>
            <w:r w:rsidR="00632AE5">
              <w:rPr>
                <w:color w:val="000000"/>
                <w:sz w:val="16"/>
                <w:szCs w:val="16"/>
              </w:rPr>
              <w:t>.</w:t>
            </w:r>
          </w:p>
          <w:p w14:paraId="58AA5DD2" w14:textId="77777777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6C74CF25" w14:textId="1ADE2792" w:rsidR="00A413BE" w:rsidRPr="007A1995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83BC097" w14:textId="77777777" w:rsidR="00A413BE" w:rsidRPr="009F4E59" w:rsidRDefault="00A413BE" w:rsidP="00A413B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A413BE" w:rsidRPr="007F72F6" w14:paraId="735DDCBD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15C5B4DD" w14:textId="6A67C81C" w:rsidR="00A413BE" w:rsidRDefault="00A413BE" w:rsidP="00A413BE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Rate to </w:t>
            </w:r>
            <w:r w:rsidR="00F47AA6">
              <w:rPr>
                <w:b/>
                <w:bCs/>
                <w:color w:val="000000"/>
                <w:sz w:val="16"/>
                <w:szCs w:val="16"/>
              </w:rPr>
              <w:t>Use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CB83622" w14:textId="0E66AA2C" w:rsidR="00A413BE" w:rsidRPr="007A1995" w:rsidRDefault="00A413BE" w:rsidP="00A413BE">
            <w:pPr>
              <w:rPr>
                <w:color w:val="000000"/>
                <w:sz w:val="16"/>
                <w:szCs w:val="16"/>
              </w:rPr>
            </w:pPr>
            <w:r w:rsidRPr="007A1995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 w:rsidR="0014563F">
              <w:rPr>
                <w:color w:val="000000"/>
                <w:sz w:val="16"/>
                <w:szCs w:val="16"/>
              </w:rPr>
              <w:t>use</w:t>
            </w:r>
            <w:r>
              <w:rPr>
                <w:color w:val="000000"/>
                <w:sz w:val="16"/>
                <w:szCs w:val="16"/>
              </w:rPr>
              <w:t>_</w:t>
            </w:r>
            <w:r w:rsidR="0014563F">
              <w:rPr>
                <w:color w:val="000000"/>
                <w:sz w:val="16"/>
                <w:szCs w:val="16"/>
              </w:rPr>
              <w:t>rate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2201AADE" w14:textId="479B61FB" w:rsidR="00A413BE" w:rsidRDefault="006572F7" w:rsidP="00A413B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Decimal Number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6D648CE7" w14:textId="4A528354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This is the </w:t>
            </w:r>
            <w:r w:rsidR="004F56C4">
              <w:rPr>
                <w:color w:val="000000"/>
                <w:sz w:val="16"/>
                <w:szCs w:val="16"/>
              </w:rPr>
              <w:t xml:space="preserve">rate to </w:t>
            </w:r>
            <w:r w:rsidR="00F47AA6">
              <w:rPr>
                <w:color w:val="000000"/>
                <w:sz w:val="16"/>
                <w:szCs w:val="16"/>
              </w:rPr>
              <w:t>use</w:t>
            </w:r>
            <w:r w:rsidR="007F2422">
              <w:rPr>
                <w:color w:val="000000"/>
                <w:sz w:val="16"/>
                <w:szCs w:val="16"/>
              </w:rPr>
              <w:t xml:space="preserve"> based on rev</w:t>
            </w:r>
            <w:r w:rsidR="00662563">
              <w:rPr>
                <w:color w:val="000000"/>
                <w:sz w:val="16"/>
                <w:szCs w:val="16"/>
              </w:rPr>
              <w:t>iew Status</w:t>
            </w:r>
            <w:r w:rsidRPr="004D76EE">
              <w:rPr>
                <w:color w:val="000000"/>
                <w:sz w:val="16"/>
                <w:szCs w:val="16"/>
              </w:rPr>
              <w:t>.</w:t>
            </w:r>
          </w:p>
          <w:p w14:paraId="457E62E4" w14:textId="77777777" w:rsidR="00B55BF3" w:rsidRPr="004D76EE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3504CB6F" w14:textId="1CA4B11A" w:rsidR="00A413BE" w:rsidRPr="007A1995" w:rsidRDefault="00B55BF3" w:rsidP="00B55BF3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3FD316D" w14:textId="49D31876" w:rsidR="00A413BE" w:rsidRPr="009F4E59" w:rsidRDefault="00A7656E" w:rsidP="00A413B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Default to blank</w:t>
            </w:r>
            <w:r w:rsidR="00D35772">
              <w:rPr>
                <w:color w:val="000000"/>
                <w:sz w:val="16"/>
                <w:szCs w:val="16"/>
              </w:rPr>
              <w:t xml:space="preserve"> record on create.</w:t>
            </w:r>
            <w:r>
              <w:rPr>
                <w:color w:val="000000"/>
                <w:sz w:val="16"/>
                <w:szCs w:val="16"/>
              </w:rPr>
              <w:br/>
            </w:r>
            <w:r>
              <w:rPr>
                <w:color w:val="000000"/>
                <w:sz w:val="16"/>
                <w:szCs w:val="16"/>
              </w:rPr>
              <w:br/>
            </w:r>
            <w:r w:rsidR="00632AE5">
              <w:rPr>
                <w:color w:val="000000"/>
                <w:sz w:val="16"/>
                <w:szCs w:val="16"/>
              </w:rPr>
              <w:t>See Below Logic</w:t>
            </w:r>
          </w:p>
        </w:tc>
      </w:tr>
      <w:tr w:rsidR="00131643" w:rsidRPr="007F72F6" w14:paraId="0347E6A2" w14:textId="77777777" w:rsidTr="006F54F9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4A10B639" w14:textId="6D05551F" w:rsidR="00131643" w:rsidRDefault="00131643" w:rsidP="00A413BE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Error Message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7E2B8AA3" w14:textId="08913BEE" w:rsidR="00131643" w:rsidRPr="007A1995" w:rsidRDefault="00131643" w:rsidP="00A413BE">
            <w:pPr>
              <w:rPr>
                <w:color w:val="000000"/>
                <w:sz w:val="16"/>
                <w:szCs w:val="16"/>
              </w:rPr>
            </w:pPr>
            <w:r w:rsidRPr="007A1995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error</w:t>
            </w:r>
            <w:r w:rsidRPr="007A1995"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67727890" w14:textId="5145A2F5" w:rsidR="00131643" w:rsidRDefault="006644A5" w:rsidP="00A413B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Text Area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42F270A7" w14:textId="429C6DF0" w:rsidR="004F56C4" w:rsidRPr="004D76EE" w:rsidRDefault="004F56C4" w:rsidP="004F56C4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This is the </w:t>
            </w:r>
            <w:r w:rsidR="007B0156">
              <w:rPr>
                <w:color w:val="000000"/>
                <w:sz w:val="16"/>
                <w:szCs w:val="16"/>
              </w:rPr>
              <w:t xml:space="preserve">error message </w:t>
            </w:r>
            <w:r w:rsidR="00CC4C40" w:rsidRPr="00CC4C40">
              <w:rPr>
                <w:color w:val="000000"/>
                <w:sz w:val="16"/>
                <w:szCs w:val="16"/>
              </w:rPr>
              <w:t>of the Purchase Price Review record.</w:t>
            </w:r>
          </w:p>
          <w:p w14:paraId="69D89DFE" w14:textId="77777777" w:rsidR="004F56C4" w:rsidRPr="004D76EE" w:rsidRDefault="004F56C4" w:rsidP="004F56C4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2D881523" w14:textId="3632059F" w:rsidR="00131643" w:rsidRPr="004D76EE" w:rsidRDefault="004F56C4" w:rsidP="004F56C4">
            <w:pPr>
              <w:jc w:val="center"/>
              <w:rPr>
                <w:color w:val="000000"/>
                <w:sz w:val="16"/>
                <w:szCs w:val="16"/>
              </w:rPr>
            </w:pPr>
            <w:r w:rsidRPr="004D76EE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89FBDF9" w14:textId="77777777" w:rsidR="00131643" w:rsidRDefault="00131643" w:rsidP="00A413B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20CAE112" w14:textId="77777777" w:rsidR="00662563" w:rsidRDefault="00662563" w:rsidP="003D4D50">
      <w:pPr>
        <w:pStyle w:val="CS-Body"/>
      </w:pPr>
    </w:p>
    <w:p w14:paraId="6C66750E" w14:textId="359B45A0" w:rsidR="003D4D50" w:rsidRPr="00765109" w:rsidRDefault="003D4D50" w:rsidP="003D4D50">
      <w:pPr>
        <w:pStyle w:val="CS-Body"/>
        <w:rPr>
          <w:b/>
          <w:bCs/>
          <w:color w:val="666666" w:themeColor="background2" w:themeShade="80"/>
        </w:rPr>
      </w:pPr>
      <w:r>
        <w:t>The following field</w:t>
      </w:r>
      <w:r w:rsidR="00D96CD8">
        <w:t>s</w:t>
      </w:r>
      <w:r>
        <w:t xml:space="preserve"> will be added to </w:t>
      </w:r>
      <w:r w:rsidR="007A7F8A">
        <w:rPr>
          <w:b/>
          <w:bCs/>
        </w:rPr>
        <w:t>Bill</w:t>
      </w:r>
      <w:r w:rsidR="0013058D">
        <w:rPr>
          <w:b/>
          <w:bCs/>
        </w:rPr>
        <w:t xml:space="preserve"> </w:t>
      </w:r>
      <w:r w:rsidR="0013058D" w:rsidRPr="0013058D">
        <w:t>records</w:t>
      </w:r>
      <w:r w:rsidRPr="0013058D">
        <w:rPr>
          <w:color w:val="666666" w:themeColor="background2" w:themeShade="80"/>
        </w:rPr>
        <w:t>:</w:t>
      </w:r>
    </w:p>
    <w:tbl>
      <w:tblPr>
        <w:tblW w:w="1008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2387"/>
        <w:gridCol w:w="2026"/>
        <w:gridCol w:w="2082"/>
        <w:gridCol w:w="1870"/>
      </w:tblGrid>
      <w:tr w:rsidR="00F01F2D" w14:paraId="46D81080" w14:textId="77777777" w:rsidTr="00950733">
        <w:trPr>
          <w:trHeight w:val="480"/>
        </w:trPr>
        <w:tc>
          <w:tcPr>
            <w:tcW w:w="1720" w:type="dxa"/>
            <w:shd w:val="clear" w:color="000000" w:fill="003366"/>
            <w:vAlign w:val="center"/>
            <w:hideMark/>
          </w:tcPr>
          <w:p w14:paraId="2C92F593" w14:textId="77777777" w:rsidR="003D4D50" w:rsidRPr="003F4D70" w:rsidRDefault="003D4D50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3F4D70"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387" w:type="dxa"/>
            <w:shd w:val="clear" w:color="000000" w:fill="003366"/>
            <w:vAlign w:val="center"/>
            <w:hideMark/>
          </w:tcPr>
          <w:p w14:paraId="1CE3CA1E" w14:textId="77777777" w:rsidR="003D4D50" w:rsidRPr="003F4D70" w:rsidRDefault="003D4D50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026" w:type="dxa"/>
            <w:shd w:val="clear" w:color="000000" w:fill="003366"/>
            <w:vAlign w:val="center"/>
          </w:tcPr>
          <w:p w14:paraId="69CD9FD6" w14:textId="77777777" w:rsidR="003D4D50" w:rsidRDefault="003D4D50">
            <w:pP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Field Type</w:t>
            </w:r>
          </w:p>
        </w:tc>
        <w:tc>
          <w:tcPr>
            <w:tcW w:w="2082" w:type="dxa"/>
            <w:shd w:val="clear" w:color="000000" w:fill="003366"/>
            <w:vAlign w:val="center"/>
          </w:tcPr>
          <w:p w14:paraId="1079C4C3" w14:textId="77777777" w:rsidR="003D4D50" w:rsidRDefault="003D4D50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Help Text</w:t>
            </w:r>
          </w:p>
        </w:tc>
        <w:tc>
          <w:tcPr>
            <w:tcW w:w="1870" w:type="dxa"/>
            <w:shd w:val="clear" w:color="000000" w:fill="003366"/>
            <w:vAlign w:val="center"/>
          </w:tcPr>
          <w:p w14:paraId="2A7E3586" w14:textId="77777777" w:rsidR="003D4D50" w:rsidRDefault="003D4D50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Logic</w:t>
            </w:r>
          </w:p>
        </w:tc>
      </w:tr>
      <w:tr w:rsidR="003D4D50" w:rsidRPr="007F72F6" w14:paraId="055816D9" w14:textId="77777777" w:rsidTr="00950733">
        <w:trPr>
          <w:trHeight w:val="705"/>
        </w:trPr>
        <w:tc>
          <w:tcPr>
            <w:tcW w:w="1720" w:type="dxa"/>
            <w:shd w:val="clear" w:color="auto" w:fill="auto"/>
            <w:vAlign w:val="center"/>
          </w:tcPr>
          <w:p w14:paraId="69FDC887" w14:textId="607ED107" w:rsidR="003D4D50" w:rsidRPr="007F72F6" w:rsidRDefault="0013058D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13058D">
              <w:rPr>
                <w:b/>
                <w:bCs/>
                <w:color w:val="000000"/>
                <w:sz w:val="16"/>
                <w:szCs w:val="16"/>
              </w:rPr>
              <w:t>Purchase Price Review Complete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4802CE91" w14:textId="24E276FC" w:rsidR="003D4D50" w:rsidRPr="007F72F6" w:rsidRDefault="003D4D50">
            <w:pPr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>_c</w:t>
            </w:r>
            <w:r w:rsidR="0013058D" w:rsidRPr="00CC4E7B">
              <w:rPr>
                <w:color w:val="000000"/>
                <w:sz w:val="16"/>
                <w:szCs w:val="16"/>
              </w:rPr>
              <w:t>81313</w:t>
            </w:r>
            <w:r w:rsidR="0013058D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_</w:t>
            </w:r>
            <w:r w:rsidR="0013058D">
              <w:rPr>
                <w:color w:val="000000"/>
                <w:sz w:val="16"/>
                <w:szCs w:val="16"/>
              </w:rPr>
              <w:t xml:space="preserve">complete_ </w:t>
            </w:r>
            <w:r w:rsidR="0013058D"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326B6BDE" w14:textId="1F1696C6" w:rsidR="003D4D50" w:rsidRPr="007F72F6" w:rsidRDefault="003D4D5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Checkbox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5E15FC49" w14:textId="1450AEE5" w:rsidR="003D4D50" w:rsidRPr="007F72F6" w:rsidRDefault="00FF48A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The script will check this box once </w:t>
            </w:r>
            <w:r w:rsidR="00FC41F3">
              <w:rPr>
                <w:color w:val="000000"/>
                <w:sz w:val="16"/>
                <w:szCs w:val="16"/>
              </w:rPr>
              <w:t xml:space="preserve">all </w:t>
            </w:r>
            <w:r w:rsidR="0036794A">
              <w:rPr>
                <w:color w:val="000000"/>
                <w:sz w:val="16"/>
                <w:szCs w:val="16"/>
              </w:rPr>
              <w:t>Purchase Price Review lines have been reviewed</w:t>
            </w:r>
            <w:r w:rsidR="00E84CD2">
              <w:rPr>
                <w:color w:val="000000"/>
                <w:sz w:val="16"/>
                <w:szCs w:val="16"/>
              </w:rPr>
              <w:t>, allowing the bill to go through 3WM approval</w:t>
            </w:r>
            <w:r w:rsidR="0036794A">
              <w:rPr>
                <w:color w:val="000000"/>
                <w:sz w:val="16"/>
                <w:szCs w:val="16"/>
              </w:rPr>
              <w:t>.</w:t>
            </w:r>
          </w:p>
          <w:p w14:paraId="0C7C7828" w14:textId="77777777" w:rsidR="003D4D50" w:rsidRPr="007F72F6" w:rsidRDefault="003D4D50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1E1A3EC5" w14:textId="206A4EA3" w:rsidR="003D4D50" w:rsidRPr="007F72F6" w:rsidRDefault="003D4D50">
            <w:pPr>
              <w:jc w:val="center"/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 xml:space="preserve">See DevOps Enhancement: </w:t>
            </w:r>
            <w:r w:rsidR="00950733"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FE6D3CB" w14:textId="77777777" w:rsidR="003D4D50" w:rsidRPr="007F72F6" w:rsidRDefault="003D4D5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See Below Logic</w:t>
            </w:r>
          </w:p>
        </w:tc>
      </w:tr>
    </w:tbl>
    <w:p w14:paraId="3FBB5193" w14:textId="77777777" w:rsidR="00A678F6" w:rsidRDefault="00A678F6" w:rsidP="00683A19">
      <w:pPr>
        <w:pStyle w:val="CS-Body"/>
      </w:pPr>
    </w:p>
    <w:p w14:paraId="2083986E" w14:textId="66D9771C" w:rsidR="00683A19" w:rsidRDefault="00683A19" w:rsidP="00683A19">
      <w:pPr>
        <w:pStyle w:val="CS-Body"/>
        <w:rPr>
          <w:b/>
          <w:bCs/>
        </w:rPr>
      </w:pPr>
      <w:r>
        <w:t>The following field will be added to</w:t>
      </w:r>
      <w:r>
        <w:rPr>
          <w:b/>
          <w:bCs/>
        </w:rPr>
        <w:t xml:space="preserve"> Location Records:</w:t>
      </w:r>
    </w:p>
    <w:tbl>
      <w:tblPr>
        <w:tblW w:w="1008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271"/>
        <w:gridCol w:w="2060"/>
        <w:gridCol w:w="2108"/>
        <w:gridCol w:w="1908"/>
      </w:tblGrid>
      <w:tr w:rsidR="00F01F2D" w14:paraId="0AB02767" w14:textId="77777777" w:rsidTr="009E3664">
        <w:trPr>
          <w:trHeight w:val="480"/>
        </w:trPr>
        <w:tc>
          <w:tcPr>
            <w:tcW w:w="1738" w:type="dxa"/>
            <w:shd w:val="clear" w:color="000000" w:fill="003366"/>
            <w:vAlign w:val="center"/>
            <w:hideMark/>
          </w:tcPr>
          <w:p w14:paraId="737B7572" w14:textId="77777777" w:rsidR="00683A19" w:rsidRPr="003F4D70" w:rsidRDefault="00683A19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3F4D70"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271" w:type="dxa"/>
            <w:shd w:val="clear" w:color="000000" w:fill="003366"/>
            <w:vAlign w:val="center"/>
            <w:hideMark/>
          </w:tcPr>
          <w:p w14:paraId="62558D2C" w14:textId="77777777" w:rsidR="00683A19" w:rsidRPr="003F4D70" w:rsidRDefault="00683A19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060" w:type="dxa"/>
            <w:shd w:val="clear" w:color="000000" w:fill="003366"/>
            <w:vAlign w:val="center"/>
          </w:tcPr>
          <w:p w14:paraId="0715CD72" w14:textId="77777777" w:rsidR="00683A19" w:rsidRDefault="00683A19">
            <w:pP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Field Type</w:t>
            </w:r>
          </w:p>
        </w:tc>
        <w:tc>
          <w:tcPr>
            <w:tcW w:w="2108" w:type="dxa"/>
            <w:shd w:val="clear" w:color="000000" w:fill="003366"/>
            <w:vAlign w:val="center"/>
          </w:tcPr>
          <w:p w14:paraId="6A773693" w14:textId="77777777" w:rsidR="00683A19" w:rsidRDefault="00683A19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Help Text</w:t>
            </w:r>
          </w:p>
        </w:tc>
        <w:tc>
          <w:tcPr>
            <w:tcW w:w="1908" w:type="dxa"/>
            <w:shd w:val="clear" w:color="000000" w:fill="003366"/>
            <w:vAlign w:val="center"/>
          </w:tcPr>
          <w:p w14:paraId="7A758D06" w14:textId="77777777" w:rsidR="00683A19" w:rsidRDefault="00683A19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Logic</w:t>
            </w:r>
          </w:p>
        </w:tc>
      </w:tr>
      <w:tr w:rsidR="00683A19" w:rsidRPr="007F72F6" w14:paraId="4D4E9745" w14:textId="77777777" w:rsidTr="009E3664">
        <w:trPr>
          <w:trHeight w:val="705"/>
        </w:trPr>
        <w:tc>
          <w:tcPr>
            <w:tcW w:w="1738" w:type="dxa"/>
            <w:shd w:val="clear" w:color="auto" w:fill="auto"/>
            <w:vAlign w:val="center"/>
          </w:tcPr>
          <w:p w14:paraId="22E45696" w14:textId="694A7EC4" w:rsidR="00683A19" w:rsidRPr="007F72F6" w:rsidRDefault="00A43F08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Enable</w:t>
            </w:r>
            <w:r w:rsidR="00683A19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13058D">
              <w:rPr>
                <w:b/>
                <w:bCs/>
                <w:color w:val="000000"/>
                <w:sz w:val="16"/>
                <w:szCs w:val="16"/>
              </w:rPr>
              <w:t>Purchase Price Review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2CDA8CDD" w14:textId="7FB3842C" w:rsidR="00683A19" w:rsidRPr="007F72F6" w:rsidRDefault="00683A19">
            <w:pPr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>_</w:t>
            </w:r>
            <w:r w:rsidR="00330933" w:rsidRPr="007F72F6">
              <w:rPr>
                <w:color w:val="000000"/>
                <w:sz w:val="16"/>
                <w:szCs w:val="16"/>
              </w:rPr>
              <w:t xml:space="preserve"> </w:t>
            </w:r>
            <w:r w:rsidR="00330933" w:rsidRPr="007F72F6">
              <w:rPr>
                <w:color w:val="000000"/>
                <w:sz w:val="16"/>
                <w:szCs w:val="16"/>
              </w:rPr>
              <w:t>c</w:t>
            </w:r>
            <w:r w:rsidR="00330933" w:rsidRPr="00CC4E7B">
              <w:rPr>
                <w:color w:val="000000"/>
                <w:sz w:val="16"/>
                <w:szCs w:val="16"/>
              </w:rPr>
              <w:t>81313</w:t>
            </w:r>
            <w:r w:rsidR="00330933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_</w:t>
            </w:r>
            <w:r w:rsidR="00A43F08">
              <w:rPr>
                <w:color w:val="000000"/>
                <w:sz w:val="16"/>
                <w:szCs w:val="16"/>
              </w:rPr>
              <w:t>enable</w:t>
            </w:r>
            <w:r>
              <w:rPr>
                <w:color w:val="000000"/>
                <w:sz w:val="16"/>
                <w:szCs w:val="16"/>
              </w:rPr>
              <w:t>_</w:t>
            </w:r>
            <w:r w:rsidR="00A43F08">
              <w:rPr>
                <w:color w:val="000000"/>
                <w:sz w:val="16"/>
                <w:szCs w:val="16"/>
              </w:rPr>
              <w:t>PPR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575AC1FE" w14:textId="77777777" w:rsidR="00683A19" w:rsidRPr="007F72F6" w:rsidRDefault="00683A1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Checkbox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4FD10098" w14:textId="22293021" w:rsidR="00683A19" w:rsidRPr="007F72F6" w:rsidRDefault="004639B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Check</w:t>
            </w:r>
            <w:r w:rsidR="00683A19">
              <w:rPr>
                <w:color w:val="000000"/>
                <w:sz w:val="16"/>
                <w:szCs w:val="16"/>
              </w:rPr>
              <w:t xml:space="preserve"> this box to </w:t>
            </w:r>
            <w:r w:rsidR="00A43F08">
              <w:rPr>
                <w:color w:val="000000"/>
                <w:sz w:val="16"/>
                <w:szCs w:val="16"/>
              </w:rPr>
              <w:t>enable</w:t>
            </w:r>
            <w:r w:rsidR="00683A19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Purchase Price Review </w:t>
            </w:r>
            <w:r w:rsidR="00683A19">
              <w:rPr>
                <w:color w:val="000000"/>
                <w:sz w:val="16"/>
                <w:szCs w:val="16"/>
              </w:rPr>
              <w:t>in this location.</w:t>
            </w:r>
          </w:p>
          <w:p w14:paraId="2010A076" w14:textId="77777777" w:rsidR="00683A19" w:rsidRPr="007F72F6" w:rsidRDefault="00683A19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38E88F28" w14:textId="5143D594" w:rsidR="00683A19" w:rsidRPr="007F72F6" w:rsidRDefault="00683A19">
            <w:pPr>
              <w:jc w:val="center"/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 xml:space="preserve">See DevOps Enhancement: </w:t>
            </w:r>
            <w:r w:rsidR="00330933"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CC8C587" w14:textId="77777777" w:rsidR="00683A19" w:rsidRPr="007F72F6" w:rsidRDefault="00683A1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See Below Logic</w:t>
            </w:r>
          </w:p>
        </w:tc>
      </w:tr>
    </w:tbl>
    <w:p w14:paraId="039F0C9C" w14:textId="77777777" w:rsidR="00683A19" w:rsidRPr="003D4D50" w:rsidRDefault="00683A19" w:rsidP="003D4D50">
      <w:pPr>
        <w:pStyle w:val="CS-Body"/>
        <w:rPr>
          <w:b/>
          <w:bCs/>
        </w:rPr>
      </w:pPr>
    </w:p>
    <w:p w14:paraId="2FAE1094" w14:textId="3339CDAD" w:rsidR="003F25A5" w:rsidRDefault="003F25A5" w:rsidP="000F28B9">
      <w:pPr>
        <w:pStyle w:val="Heading3"/>
      </w:pPr>
      <w:bookmarkStart w:id="29" w:name="_Toc172279026"/>
      <w:r>
        <w:t>Added Lists</w:t>
      </w:r>
      <w:bookmarkEnd w:id="29"/>
    </w:p>
    <w:p w14:paraId="697686D3" w14:textId="1CC24B23" w:rsidR="003F25A5" w:rsidRPr="00765109" w:rsidRDefault="003F25A5" w:rsidP="003F25A5">
      <w:pPr>
        <w:pStyle w:val="CS-Body"/>
        <w:rPr>
          <w:b/>
          <w:bCs/>
          <w:color w:val="666666" w:themeColor="background2" w:themeShade="80"/>
        </w:rPr>
      </w:pPr>
      <w:r>
        <w:t xml:space="preserve">The </w:t>
      </w:r>
      <w:r w:rsidR="003E5BC1">
        <w:t xml:space="preserve">following </w:t>
      </w:r>
      <w:r w:rsidRPr="003F25A5">
        <w:rPr>
          <w:b/>
          <w:bCs/>
        </w:rPr>
        <w:t>PPRL Status</w:t>
      </w:r>
      <w:r w:rsidRPr="003F25A5">
        <w:rPr>
          <w:b/>
          <w:bCs/>
        </w:rPr>
        <w:t xml:space="preserve"> </w:t>
      </w:r>
      <w:r>
        <w:t>list</w:t>
      </w:r>
      <w:r w:rsidR="00B06CE3">
        <w:t xml:space="preserve"> will be added</w:t>
      </w:r>
      <w:r w:rsidRPr="0013058D">
        <w:rPr>
          <w:color w:val="666666" w:themeColor="background2" w:themeShade="80"/>
        </w:rPr>
        <w:t>:</w:t>
      </w:r>
    </w:p>
    <w:tbl>
      <w:tblPr>
        <w:tblW w:w="999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904"/>
        <w:gridCol w:w="2465"/>
        <w:gridCol w:w="2533"/>
      </w:tblGrid>
      <w:tr w:rsidR="00610442" w14:paraId="77C33B2E" w14:textId="77777777" w:rsidTr="00610442">
        <w:trPr>
          <w:trHeight w:val="509"/>
        </w:trPr>
        <w:tc>
          <w:tcPr>
            <w:tcW w:w="2092" w:type="dxa"/>
            <w:shd w:val="clear" w:color="000000" w:fill="003366"/>
            <w:vAlign w:val="center"/>
            <w:hideMark/>
          </w:tcPr>
          <w:p w14:paraId="031F400C" w14:textId="64C1E0E7" w:rsidR="00610442" w:rsidRPr="003F4D70" w:rsidRDefault="00610442" w:rsidP="009A1914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904" w:type="dxa"/>
            <w:shd w:val="clear" w:color="000000" w:fill="003366"/>
            <w:vAlign w:val="center"/>
            <w:hideMark/>
          </w:tcPr>
          <w:p w14:paraId="60E8B558" w14:textId="77777777" w:rsidR="00610442" w:rsidRPr="003F4D70" w:rsidRDefault="00610442" w:rsidP="009A1914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465" w:type="dxa"/>
            <w:shd w:val="clear" w:color="000000" w:fill="003366"/>
            <w:vAlign w:val="center"/>
          </w:tcPr>
          <w:p w14:paraId="5A81D885" w14:textId="79310E5C" w:rsidR="00610442" w:rsidRDefault="00610442" w:rsidP="009A1914">
            <w:pP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533" w:type="dxa"/>
            <w:shd w:val="clear" w:color="000000" w:fill="003366"/>
            <w:vAlign w:val="center"/>
          </w:tcPr>
          <w:p w14:paraId="425C5835" w14:textId="4E80FD23" w:rsidR="00610442" w:rsidRDefault="00610442" w:rsidP="009A1914">
            <w:pPr>
              <w:jc w:val="center"/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Value</w:t>
            </w:r>
            <w:r w:rsidR="008D4195">
              <w:rPr>
                <w:rFonts w:eastAsia="Calibri" w:cs="Times New Roman"/>
                <w:b/>
                <w:bCs/>
                <w:color w:val="FFFFFF"/>
                <w:sz w:val="16"/>
                <w:szCs w:val="16"/>
              </w:rPr>
              <w:t>s</w:t>
            </w:r>
          </w:p>
        </w:tc>
      </w:tr>
      <w:tr w:rsidR="00610442" w:rsidRPr="007F72F6" w14:paraId="1102986C" w14:textId="77777777" w:rsidTr="00610442">
        <w:trPr>
          <w:trHeight w:val="748"/>
        </w:trPr>
        <w:tc>
          <w:tcPr>
            <w:tcW w:w="2092" w:type="dxa"/>
            <w:shd w:val="clear" w:color="auto" w:fill="auto"/>
            <w:vAlign w:val="center"/>
          </w:tcPr>
          <w:p w14:paraId="17C24D9F" w14:textId="3E861DB5" w:rsidR="00610442" w:rsidRPr="007F72F6" w:rsidRDefault="00610442" w:rsidP="009A1914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B06CE3">
              <w:rPr>
                <w:b/>
                <w:bCs/>
                <w:color w:val="000000"/>
                <w:sz w:val="16"/>
                <w:szCs w:val="16"/>
              </w:rPr>
              <w:t>PPRL Status</w:t>
            </w:r>
          </w:p>
        </w:tc>
        <w:tc>
          <w:tcPr>
            <w:tcW w:w="2904" w:type="dxa"/>
            <w:shd w:val="clear" w:color="auto" w:fill="auto"/>
            <w:vAlign w:val="center"/>
          </w:tcPr>
          <w:p w14:paraId="1428949F" w14:textId="65A17FDF" w:rsidR="00610442" w:rsidRPr="007F72F6" w:rsidRDefault="00610442" w:rsidP="009A1914">
            <w:pPr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>_c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  <w:r>
              <w:rPr>
                <w:color w:val="000000"/>
                <w:sz w:val="16"/>
                <w:szCs w:val="16"/>
              </w:rPr>
              <w:t xml:space="preserve"> _</w:t>
            </w:r>
            <w:r>
              <w:rPr>
                <w:color w:val="000000"/>
                <w:sz w:val="16"/>
                <w:szCs w:val="16"/>
              </w:rPr>
              <w:t>status_</w:t>
            </w:r>
            <w:r>
              <w:rPr>
                <w:color w:val="000000"/>
                <w:sz w:val="16"/>
                <w:szCs w:val="16"/>
              </w:rPr>
              <w:t>PPR</w:t>
            </w:r>
            <w:r>
              <w:rPr>
                <w:color w:val="000000"/>
                <w:sz w:val="16"/>
                <w:szCs w:val="16"/>
              </w:rPr>
              <w:t>_list</w:t>
            </w:r>
          </w:p>
        </w:tc>
        <w:tc>
          <w:tcPr>
            <w:tcW w:w="2465" w:type="dxa"/>
            <w:shd w:val="clear" w:color="auto" w:fill="auto"/>
            <w:vAlign w:val="center"/>
          </w:tcPr>
          <w:p w14:paraId="278F0B86" w14:textId="21282B7F" w:rsidR="00610442" w:rsidRPr="007F72F6" w:rsidRDefault="00610442" w:rsidP="0061044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The </w:t>
            </w:r>
            <w:r w:rsidR="0038390A">
              <w:rPr>
                <w:color w:val="000000"/>
                <w:sz w:val="16"/>
                <w:szCs w:val="16"/>
              </w:rPr>
              <w:t xml:space="preserve">is the list of </w:t>
            </w:r>
            <w:r w:rsidR="0038390A">
              <w:rPr>
                <w:color w:val="000000"/>
                <w:sz w:val="16"/>
                <w:szCs w:val="16"/>
              </w:rPr>
              <w:t xml:space="preserve">Purchase Price Review </w:t>
            </w:r>
            <w:r w:rsidR="0038390A">
              <w:rPr>
                <w:color w:val="000000"/>
                <w:sz w:val="16"/>
                <w:szCs w:val="16"/>
              </w:rPr>
              <w:t>statuses.</w:t>
            </w:r>
          </w:p>
          <w:p w14:paraId="35B9DC96" w14:textId="77777777" w:rsidR="00610442" w:rsidRPr="007F72F6" w:rsidRDefault="00610442" w:rsidP="00610442">
            <w:pPr>
              <w:jc w:val="center"/>
              <w:rPr>
                <w:color w:val="000000"/>
                <w:sz w:val="16"/>
                <w:szCs w:val="16"/>
              </w:rPr>
            </w:pPr>
          </w:p>
          <w:p w14:paraId="73DA52A7" w14:textId="36503638" w:rsidR="00610442" w:rsidRPr="007F72F6" w:rsidRDefault="00610442" w:rsidP="00610442">
            <w:pPr>
              <w:jc w:val="center"/>
              <w:rPr>
                <w:color w:val="000000"/>
                <w:sz w:val="16"/>
                <w:szCs w:val="16"/>
              </w:rPr>
            </w:pPr>
            <w:r w:rsidRPr="007F72F6">
              <w:rPr>
                <w:color w:val="000000"/>
                <w:sz w:val="16"/>
                <w:szCs w:val="16"/>
              </w:rPr>
              <w:t xml:space="preserve">See DevOps Enhancement: </w:t>
            </w:r>
            <w:r w:rsidRPr="00CC4E7B">
              <w:rPr>
                <w:color w:val="000000"/>
                <w:sz w:val="16"/>
                <w:szCs w:val="16"/>
              </w:rPr>
              <w:t>81313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3C35ECF" w14:textId="0741C821" w:rsidR="00344FDA" w:rsidRDefault="00344FDA" w:rsidP="009A1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To Be Reviewed</w:t>
            </w:r>
          </w:p>
          <w:p w14:paraId="5456F556" w14:textId="4C02C0EF" w:rsidR="00610442" w:rsidRDefault="00F51397" w:rsidP="009A1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Use</w:t>
            </w:r>
            <w:r w:rsidR="008D4195" w:rsidRPr="008D4195">
              <w:rPr>
                <w:color w:val="000000"/>
                <w:sz w:val="16"/>
                <w:szCs w:val="16"/>
              </w:rPr>
              <w:t xml:space="preserve"> Bill Rate</w:t>
            </w:r>
          </w:p>
          <w:p w14:paraId="4EBBAC4C" w14:textId="419B9252" w:rsidR="00955347" w:rsidRDefault="00F51397" w:rsidP="009A1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Use</w:t>
            </w:r>
            <w:r w:rsidR="00955347" w:rsidRPr="00955347">
              <w:rPr>
                <w:color w:val="000000"/>
                <w:sz w:val="16"/>
                <w:szCs w:val="16"/>
              </w:rPr>
              <w:t xml:space="preserve"> PO Rate</w:t>
            </w:r>
          </w:p>
          <w:p w14:paraId="4A053FBC" w14:textId="715E55C9" w:rsidR="00C61BB3" w:rsidRPr="007F72F6" w:rsidRDefault="00F51397" w:rsidP="009A19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Use</w:t>
            </w:r>
            <w:r w:rsidR="00C61BB3" w:rsidRPr="00C61BB3">
              <w:rPr>
                <w:color w:val="000000"/>
                <w:sz w:val="16"/>
                <w:szCs w:val="16"/>
              </w:rPr>
              <w:t xml:space="preserve"> Custom </w:t>
            </w:r>
            <w:r w:rsidR="00AE2052">
              <w:rPr>
                <w:color w:val="000000"/>
                <w:sz w:val="16"/>
                <w:szCs w:val="16"/>
              </w:rPr>
              <w:t>Rate</w:t>
            </w:r>
          </w:p>
        </w:tc>
      </w:tr>
    </w:tbl>
    <w:p w14:paraId="0FF7A4A6" w14:textId="77777777" w:rsidR="003F25A5" w:rsidRDefault="003F25A5" w:rsidP="003F25A5">
      <w:pPr>
        <w:pStyle w:val="Heading3"/>
        <w:numPr>
          <w:ilvl w:val="0"/>
          <w:numId w:val="0"/>
        </w:numPr>
        <w:ind w:left="360"/>
      </w:pPr>
    </w:p>
    <w:p w14:paraId="08E476CA" w14:textId="039D300A" w:rsidR="006261C8" w:rsidRDefault="00950CF1" w:rsidP="006261C8">
      <w:pPr>
        <w:pStyle w:val="Heading3"/>
      </w:pPr>
      <w:bookmarkStart w:id="30" w:name="_Toc172279027"/>
      <w:r>
        <w:t xml:space="preserve">Added </w:t>
      </w:r>
      <w:r w:rsidR="00C114F0">
        <w:t xml:space="preserve">Logic </w:t>
      </w:r>
      <w:r w:rsidR="00BC2E15">
        <w:t>(Workflow/Script Actions to take</w:t>
      </w:r>
      <w:r w:rsidR="002E52C5">
        <w:t>)</w:t>
      </w:r>
      <w:bookmarkEnd w:id="30"/>
    </w:p>
    <w:p w14:paraId="5679D5FB" w14:textId="77777777" w:rsidR="002E52C5" w:rsidRDefault="002E52C5" w:rsidP="006261C8">
      <w:pPr>
        <w:pStyle w:val="Heading3"/>
        <w:numPr>
          <w:ilvl w:val="0"/>
          <w:numId w:val="0"/>
        </w:numPr>
        <w:ind w:left="360" w:hanging="360"/>
        <w:rPr>
          <w:rFonts w:eastAsia="Times" w:cs="Times New Roman"/>
          <w:b w:val="0"/>
          <w:sz w:val="20"/>
          <w:szCs w:val="20"/>
        </w:rPr>
      </w:pPr>
    </w:p>
    <w:p w14:paraId="3796C9F0" w14:textId="69EE1751" w:rsidR="00A82F3A" w:rsidRDefault="00A82F3A" w:rsidP="002E52C5">
      <w:pPr>
        <w:pStyle w:val="CS-Body"/>
      </w:pPr>
      <w:r w:rsidRPr="00A82F3A">
        <w:t>If</w:t>
      </w:r>
      <w:r>
        <w:rPr>
          <w:b/>
          <w:bCs/>
        </w:rPr>
        <w:t xml:space="preserve"> </w:t>
      </w:r>
      <w:r w:rsidRPr="00254772">
        <w:rPr>
          <w:b/>
          <w:bCs/>
        </w:rPr>
        <w:t xml:space="preserve">Enable Purchase Price Review </w:t>
      </w:r>
      <w:r>
        <w:t xml:space="preserve">is </w:t>
      </w:r>
      <w:r>
        <w:t xml:space="preserve">not </w:t>
      </w:r>
      <w:r>
        <w:t>checked on the location record on</w:t>
      </w:r>
      <w:r w:rsidRPr="001F7B17">
        <w:t xml:space="preserve"> the associated bill line's PO</w:t>
      </w:r>
      <w:r>
        <w:t>, the script will not run.</w:t>
      </w:r>
    </w:p>
    <w:p w14:paraId="1CECEE41" w14:textId="03BABFA5" w:rsidR="00E95200" w:rsidRDefault="006B387F" w:rsidP="00E95200">
      <w:pPr>
        <w:pStyle w:val="CS-Body"/>
      </w:pPr>
      <w:r w:rsidRPr="00A82F3A">
        <w:t>If</w:t>
      </w:r>
      <w:r>
        <w:rPr>
          <w:b/>
          <w:bCs/>
        </w:rPr>
        <w:t xml:space="preserve"> </w:t>
      </w:r>
      <w:r w:rsidRPr="00254772">
        <w:rPr>
          <w:b/>
          <w:bCs/>
        </w:rPr>
        <w:t xml:space="preserve">Enable Purchase Price Review </w:t>
      </w:r>
      <w:r>
        <w:t xml:space="preserve">is checked on the location record </w:t>
      </w:r>
      <w:r w:rsidR="00C65D2A">
        <w:t xml:space="preserve">and </w:t>
      </w:r>
      <w:r w:rsidR="00E95200">
        <w:t>all</w:t>
      </w:r>
      <w:r w:rsidR="00E95200" w:rsidRPr="00EB243B">
        <w:t xml:space="preserve"> line</w:t>
      </w:r>
      <w:r w:rsidR="00E95200">
        <w:t>s</w:t>
      </w:r>
      <w:r w:rsidR="00E95200" w:rsidRPr="00EB243B">
        <w:t xml:space="preserve"> on a </w:t>
      </w:r>
      <w:r w:rsidR="00E95200">
        <w:t>b</w:t>
      </w:r>
      <w:r w:rsidR="00E95200" w:rsidRPr="00EB243B">
        <w:t xml:space="preserve">ill </w:t>
      </w:r>
      <w:r w:rsidR="00E95200">
        <w:t>have no</w:t>
      </w:r>
      <w:r w:rsidR="00E95200" w:rsidRPr="00EB243B">
        <w:t xml:space="preserve"> difference between the </w:t>
      </w:r>
      <w:r w:rsidR="00E95200" w:rsidRPr="00714CF5">
        <w:rPr>
          <w:b/>
          <w:bCs/>
        </w:rPr>
        <w:t>Bill Rate</w:t>
      </w:r>
      <w:r w:rsidR="00E95200">
        <w:t xml:space="preserve"> and </w:t>
      </w:r>
      <w:r w:rsidR="00E95200" w:rsidRPr="00714CF5">
        <w:rPr>
          <w:b/>
          <w:bCs/>
        </w:rPr>
        <w:t>PO Rate</w:t>
      </w:r>
      <w:r w:rsidR="00E95200" w:rsidRPr="00EB243B">
        <w:t xml:space="preserve">, </w:t>
      </w:r>
      <w:r w:rsidR="00E95200">
        <w:t xml:space="preserve">this script will not run. </w:t>
      </w:r>
    </w:p>
    <w:p w14:paraId="0331FE42" w14:textId="4D35E37B" w:rsidR="002E52C5" w:rsidRDefault="00E95200" w:rsidP="00F133FA">
      <w:pPr>
        <w:pStyle w:val="CS-Body"/>
      </w:pPr>
      <w:r w:rsidRPr="00A82F3A">
        <w:t>If</w:t>
      </w:r>
      <w:r>
        <w:rPr>
          <w:b/>
          <w:bCs/>
        </w:rPr>
        <w:t xml:space="preserve"> </w:t>
      </w:r>
      <w:r w:rsidRPr="00254772">
        <w:rPr>
          <w:b/>
          <w:bCs/>
        </w:rPr>
        <w:t xml:space="preserve">Enable Purchase Price Review </w:t>
      </w:r>
      <w:r>
        <w:t>is checked on the location record</w:t>
      </w:r>
      <w:r w:rsidR="00F133FA">
        <w:t xml:space="preserve">, and </w:t>
      </w:r>
      <w:r w:rsidR="005770CB">
        <w:t xml:space="preserve">if </w:t>
      </w:r>
      <w:r w:rsidR="006B5740" w:rsidRPr="006B5740">
        <w:t xml:space="preserve">any line on a </w:t>
      </w:r>
      <w:r w:rsidR="006B5740">
        <w:t>b</w:t>
      </w:r>
      <w:r w:rsidR="006B5740" w:rsidRPr="006B5740">
        <w:t xml:space="preserve">ill has a difference between the </w:t>
      </w:r>
      <w:r w:rsidR="00F133FA" w:rsidRPr="00714CF5">
        <w:rPr>
          <w:b/>
          <w:bCs/>
        </w:rPr>
        <w:t>Bill Rate</w:t>
      </w:r>
      <w:r w:rsidR="00F133FA">
        <w:t xml:space="preserve"> and </w:t>
      </w:r>
      <w:r w:rsidR="00F133FA" w:rsidRPr="00714CF5">
        <w:rPr>
          <w:b/>
          <w:bCs/>
        </w:rPr>
        <w:t>PO Rate</w:t>
      </w:r>
      <w:r w:rsidR="006B5740" w:rsidRPr="006B5740">
        <w:t>, that line needs to reviewed.</w:t>
      </w:r>
      <w:r w:rsidR="00B913CF">
        <w:t xml:space="preserve"> The script will follow the logic below:</w:t>
      </w:r>
    </w:p>
    <w:p w14:paraId="2F29B912" w14:textId="5DB58E84" w:rsidR="00B913CF" w:rsidRPr="00700F69" w:rsidRDefault="00B913CF" w:rsidP="00930D5A">
      <w:pPr>
        <w:pStyle w:val="CS-Body"/>
        <w:numPr>
          <w:ilvl w:val="0"/>
          <w:numId w:val="44"/>
        </w:numPr>
        <w:rPr>
          <w:u w:val="single"/>
        </w:rPr>
      </w:pPr>
      <w:r w:rsidRPr="00700F69">
        <w:rPr>
          <w:u w:val="single"/>
        </w:rPr>
        <w:t xml:space="preserve">If Bill Rate is </w:t>
      </w:r>
      <w:r w:rsidR="00DE0210">
        <w:rPr>
          <w:u w:val="single"/>
        </w:rPr>
        <w:t>with</w:t>
      </w:r>
      <w:r w:rsidR="00950FCE">
        <w:rPr>
          <w:u w:val="single"/>
        </w:rPr>
        <w:t>in</w:t>
      </w:r>
      <w:r w:rsidR="00DE0210">
        <w:rPr>
          <w:u w:val="single"/>
        </w:rPr>
        <w:t xml:space="preserve"> </w:t>
      </w:r>
      <w:commentRangeStart w:id="31"/>
      <w:r w:rsidR="00DE0210">
        <w:rPr>
          <w:u w:val="single"/>
        </w:rPr>
        <w:t>x tolerance</w:t>
      </w:r>
      <w:r w:rsidRPr="00700F69">
        <w:rPr>
          <w:u w:val="single"/>
        </w:rPr>
        <w:t xml:space="preserve"> </w:t>
      </w:r>
      <w:commentRangeEnd w:id="31"/>
      <w:r w:rsidR="00950FCE">
        <w:rPr>
          <w:rStyle w:val="CommentReference"/>
          <w:rFonts w:eastAsiaTheme="minorHAnsi" w:cstheme="minorBidi"/>
          <w:color w:val="auto"/>
        </w:rPr>
        <w:commentReference w:id="31"/>
      </w:r>
      <w:r w:rsidRPr="00700F69">
        <w:rPr>
          <w:u w:val="single"/>
        </w:rPr>
        <w:t>o</w:t>
      </w:r>
      <w:r w:rsidR="00950FCE">
        <w:rPr>
          <w:u w:val="single"/>
        </w:rPr>
        <w:t>f</w:t>
      </w:r>
      <w:r w:rsidRPr="00700F69">
        <w:rPr>
          <w:u w:val="single"/>
        </w:rPr>
        <w:t xml:space="preserve"> PO Rate</w:t>
      </w:r>
      <w:r w:rsidR="00994E42">
        <w:rPr>
          <w:u w:val="single"/>
        </w:rPr>
        <w:t>:</w:t>
      </w:r>
    </w:p>
    <w:p w14:paraId="14840A5A" w14:textId="5009C6FF" w:rsidR="00700F69" w:rsidRPr="00076183" w:rsidRDefault="001957C2" w:rsidP="00930D5A">
      <w:pPr>
        <w:pStyle w:val="CS-Body"/>
        <w:numPr>
          <w:ilvl w:val="1"/>
          <w:numId w:val="44"/>
        </w:numPr>
      </w:pPr>
      <w:r>
        <w:lastRenderedPageBreak/>
        <w:t xml:space="preserve">Set </w:t>
      </w:r>
      <w:r w:rsidRPr="00783FA1">
        <w:rPr>
          <w:b/>
          <w:bCs/>
        </w:rPr>
        <w:t>Status</w:t>
      </w:r>
      <w:r>
        <w:t xml:space="preserve"> to ‘</w:t>
      </w:r>
      <w:r w:rsidR="00533B12">
        <w:t>Use</w:t>
      </w:r>
      <w:r>
        <w:t xml:space="preserve"> Bill Rate’</w:t>
      </w:r>
      <w:r w:rsidR="00783FA1">
        <w:t>, and u</w:t>
      </w:r>
      <w:r w:rsidR="00700F69">
        <w:t xml:space="preserve">pdate </w:t>
      </w:r>
      <w:r w:rsidR="00700F69" w:rsidRPr="00783FA1">
        <w:rPr>
          <w:b/>
          <w:bCs/>
        </w:rPr>
        <w:t xml:space="preserve">Rate to </w:t>
      </w:r>
      <w:r w:rsidR="00F47AA6">
        <w:rPr>
          <w:b/>
          <w:bCs/>
        </w:rPr>
        <w:t>Use</w:t>
      </w:r>
      <w:r w:rsidR="00700F69">
        <w:t xml:space="preserve"> </w:t>
      </w:r>
      <w:r w:rsidR="00F86FED">
        <w:t xml:space="preserve">equal to </w:t>
      </w:r>
      <w:r w:rsidR="00F86FED" w:rsidRPr="00783FA1">
        <w:rPr>
          <w:b/>
          <w:bCs/>
        </w:rPr>
        <w:t>Bill Rate</w:t>
      </w:r>
    </w:p>
    <w:p w14:paraId="2EA14E6F" w14:textId="0E432D2F" w:rsidR="00076183" w:rsidRDefault="00A228F0" w:rsidP="00930D5A">
      <w:pPr>
        <w:pStyle w:val="CS-Body"/>
        <w:numPr>
          <w:ilvl w:val="0"/>
          <w:numId w:val="44"/>
        </w:numPr>
        <w:rPr>
          <w:u w:val="single"/>
        </w:rPr>
      </w:pPr>
      <w:r w:rsidRPr="00994E42">
        <w:rPr>
          <w:u w:val="single"/>
        </w:rPr>
        <w:t xml:space="preserve">If </w:t>
      </w:r>
      <w:r w:rsidRPr="00076183">
        <w:rPr>
          <w:b/>
          <w:bCs/>
          <w:u w:val="single"/>
        </w:rPr>
        <w:t>Status</w:t>
      </w:r>
      <w:r w:rsidRPr="00994E42">
        <w:rPr>
          <w:u w:val="single"/>
        </w:rPr>
        <w:t xml:space="preserve"> is</w:t>
      </w:r>
      <w:r w:rsidR="002F4A57">
        <w:rPr>
          <w:u w:val="single"/>
        </w:rPr>
        <w:t xml:space="preserve"> edited on</w:t>
      </w:r>
      <w:r w:rsidR="005872FD" w:rsidRPr="005872FD">
        <w:rPr>
          <w:u w:val="single"/>
        </w:rPr>
        <w:t xml:space="preserve"> Purchase Price Review Line record</w:t>
      </w:r>
      <w:r w:rsidRPr="005872FD">
        <w:rPr>
          <w:u w:val="single"/>
        </w:rPr>
        <w:t>, do</w:t>
      </w:r>
      <w:r w:rsidRPr="00994E42">
        <w:rPr>
          <w:u w:val="single"/>
        </w:rPr>
        <w:t xml:space="preserve"> the following</w:t>
      </w:r>
      <w:r w:rsidR="00994E42" w:rsidRPr="00994E42">
        <w:rPr>
          <w:u w:val="single"/>
        </w:rPr>
        <w:t>:</w:t>
      </w:r>
    </w:p>
    <w:p w14:paraId="1E6E2318" w14:textId="26B77102" w:rsidR="00A228F0" w:rsidRPr="005872FD" w:rsidRDefault="00254772" w:rsidP="00930D5A">
      <w:pPr>
        <w:pStyle w:val="CS-Body"/>
        <w:numPr>
          <w:ilvl w:val="1"/>
          <w:numId w:val="44"/>
        </w:numPr>
        <w:rPr>
          <w:u w:val="single"/>
        </w:rPr>
      </w:pPr>
      <w:r>
        <w:t>Manually c</w:t>
      </w:r>
      <w:r w:rsidR="00A228F0" w:rsidRPr="00994E42">
        <w:t xml:space="preserve">hanged to </w:t>
      </w:r>
      <w:r>
        <w:t>‘</w:t>
      </w:r>
      <w:r w:rsidR="00F13162">
        <w:t>Use</w:t>
      </w:r>
      <w:r w:rsidR="00A228F0" w:rsidRPr="00994E42">
        <w:t xml:space="preserve"> Bill Rate</w:t>
      </w:r>
      <w:r>
        <w:t>’, u</w:t>
      </w:r>
      <w:r w:rsidR="00A228F0" w:rsidRPr="00994E42">
        <w:t xml:space="preserve">pdate </w:t>
      </w:r>
      <w:r w:rsidR="00A228F0" w:rsidRPr="007C05F4">
        <w:rPr>
          <w:b/>
          <w:bCs/>
        </w:rPr>
        <w:t xml:space="preserve">Rate to </w:t>
      </w:r>
      <w:r w:rsidR="00F47AA6">
        <w:rPr>
          <w:b/>
          <w:bCs/>
        </w:rPr>
        <w:t>Use</w:t>
      </w:r>
      <w:r w:rsidR="00A228F0" w:rsidRPr="007C05F4">
        <w:rPr>
          <w:b/>
          <w:bCs/>
        </w:rPr>
        <w:t xml:space="preserve"> </w:t>
      </w:r>
      <w:r w:rsidR="00A228F0" w:rsidRPr="00994E42">
        <w:t xml:space="preserve">equal to </w:t>
      </w:r>
      <w:r w:rsidR="00A228F0" w:rsidRPr="00955347">
        <w:rPr>
          <w:b/>
          <w:bCs/>
        </w:rPr>
        <w:t>Bill Rate</w:t>
      </w:r>
      <w:r w:rsidR="00A228F0" w:rsidRPr="00994E42">
        <w:t xml:space="preserve"> on beforeSave</w:t>
      </w:r>
    </w:p>
    <w:p w14:paraId="02451ACD" w14:textId="4F1B63FA" w:rsidR="00A228F0" w:rsidRPr="00994E42" w:rsidRDefault="00955347" w:rsidP="00930D5A">
      <w:pPr>
        <w:pStyle w:val="CS-Body"/>
        <w:numPr>
          <w:ilvl w:val="1"/>
          <w:numId w:val="44"/>
        </w:numPr>
      </w:pPr>
      <w:r>
        <w:t>Manually c</w:t>
      </w:r>
      <w:r w:rsidR="00A228F0" w:rsidRPr="00994E42">
        <w:t xml:space="preserve">hanged to </w:t>
      </w:r>
      <w:r>
        <w:t>‘</w:t>
      </w:r>
      <w:r w:rsidR="00F13162">
        <w:t>Use</w:t>
      </w:r>
      <w:r w:rsidR="00A228F0" w:rsidRPr="00994E42">
        <w:t xml:space="preserve"> PO Rate</w:t>
      </w:r>
      <w:r>
        <w:t>’, u</w:t>
      </w:r>
      <w:r w:rsidR="00A228F0" w:rsidRPr="00994E42">
        <w:t xml:space="preserve">pdate </w:t>
      </w:r>
      <w:r w:rsidR="00A228F0" w:rsidRPr="007C05F4">
        <w:rPr>
          <w:b/>
          <w:bCs/>
        </w:rPr>
        <w:t xml:space="preserve">Rate to </w:t>
      </w:r>
      <w:r w:rsidR="00F47AA6">
        <w:rPr>
          <w:b/>
          <w:bCs/>
        </w:rPr>
        <w:t>Use</w:t>
      </w:r>
      <w:r w:rsidR="00A228F0" w:rsidRPr="00994E42">
        <w:t xml:space="preserve"> equal to </w:t>
      </w:r>
      <w:r w:rsidR="00A228F0" w:rsidRPr="00955347">
        <w:rPr>
          <w:b/>
          <w:bCs/>
        </w:rPr>
        <w:t>PO Rate</w:t>
      </w:r>
      <w:r w:rsidR="00A228F0" w:rsidRPr="00994E42">
        <w:t xml:space="preserve"> on beforeSave</w:t>
      </w:r>
    </w:p>
    <w:p w14:paraId="2A892EE8" w14:textId="035BA797" w:rsidR="00A14746" w:rsidRDefault="007A6F38" w:rsidP="00930D5A">
      <w:pPr>
        <w:pStyle w:val="CS-Body"/>
        <w:numPr>
          <w:ilvl w:val="1"/>
          <w:numId w:val="44"/>
        </w:numPr>
      </w:pPr>
      <w:r>
        <w:t>Manually c</w:t>
      </w:r>
      <w:r w:rsidR="00A228F0" w:rsidRPr="00994E42">
        <w:t xml:space="preserve">hanged to </w:t>
      </w:r>
      <w:r>
        <w:t>‘</w:t>
      </w:r>
      <w:r w:rsidR="00F13162">
        <w:t>Use</w:t>
      </w:r>
      <w:r w:rsidR="00A228F0" w:rsidRPr="00994E42">
        <w:t xml:space="preserve"> Custom </w:t>
      </w:r>
      <w:r w:rsidR="005E496F">
        <w:t>Rate’</w:t>
      </w:r>
      <w:r w:rsidR="00966ECF">
        <w:t>, allow user entr</w:t>
      </w:r>
      <w:r w:rsidR="00C61BB3">
        <w:t>y</w:t>
      </w:r>
      <w:r w:rsidR="00966ECF">
        <w:t xml:space="preserve"> in </w:t>
      </w:r>
      <w:r w:rsidR="00966ECF" w:rsidRPr="00966ECF">
        <w:rPr>
          <w:b/>
          <w:bCs/>
        </w:rPr>
        <w:t>R</w:t>
      </w:r>
      <w:r w:rsidR="00A228F0" w:rsidRPr="00966ECF">
        <w:rPr>
          <w:b/>
          <w:bCs/>
        </w:rPr>
        <w:t xml:space="preserve">ate to </w:t>
      </w:r>
      <w:r w:rsidR="00F47AA6">
        <w:rPr>
          <w:b/>
          <w:bCs/>
        </w:rPr>
        <w:t>Use</w:t>
      </w:r>
      <w:r w:rsidR="00A228F0" w:rsidRPr="00994E42">
        <w:t xml:space="preserve"> field (</w:t>
      </w:r>
      <w:r w:rsidR="0068157C">
        <w:t>restrict record save if</w:t>
      </w:r>
      <w:r w:rsidR="00A228F0" w:rsidRPr="00994E42">
        <w:t xml:space="preserve"> blank</w:t>
      </w:r>
      <w:r w:rsidR="00630553">
        <w:t xml:space="preserve">, throw error message prompting user entry in </w:t>
      </w:r>
      <w:r w:rsidR="00630553" w:rsidRPr="00630553">
        <w:rPr>
          <w:b/>
          <w:bCs/>
        </w:rPr>
        <w:t xml:space="preserve">Rate to </w:t>
      </w:r>
      <w:r w:rsidR="00F47AA6">
        <w:rPr>
          <w:b/>
          <w:bCs/>
        </w:rPr>
        <w:t>Use</w:t>
      </w:r>
      <w:r w:rsidR="00630553" w:rsidRPr="00630553">
        <w:t xml:space="preserve"> field</w:t>
      </w:r>
      <w:r w:rsidR="00A228F0" w:rsidRPr="00994E42">
        <w:t>)</w:t>
      </w:r>
    </w:p>
    <w:p w14:paraId="1E058259" w14:textId="075F56EF" w:rsidR="002F4A57" w:rsidRPr="00B51CB4" w:rsidRDefault="002F4A57" w:rsidP="00930D5A">
      <w:pPr>
        <w:pStyle w:val="CS-Body"/>
        <w:numPr>
          <w:ilvl w:val="0"/>
          <w:numId w:val="44"/>
        </w:numPr>
        <w:rPr>
          <w:u w:val="single"/>
        </w:rPr>
      </w:pPr>
      <w:r w:rsidRPr="00B51CB4">
        <w:rPr>
          <w:u w:val="single"/>
        </w:rPr>
        <w:t xml:space="preserve">Updates to </w:t>
      </w:r>
      <w:r w:rsidR="00B51CB4" w:rsidRPr="00B51CB4">
        <w:rPr>
          <w:u w:val="single"/>
        </w:rPr>
        <w:t>Item</w:t>
      </w:r>
      <w:r w:rsidRPr="00B51CB4">
        <w:rPr>
          <w:u w:val="single"/>
        </w:rPr>
        <w:t xml:space="preserve"> Receipts</w:t>
      </w:r>
      <w:r w:rsidR="00B51CB4">
        <w:rPr>
          <w:u w:val="single"/>
        </w:rPr>
        <w:t>:</w:t>
      </w:r>
    </w:p>
    <w:p w14:paraId="7A7EF536" w14:textId="1E434587" w:rsidR="00B553A5" w:rsidRDefault="002F4A57" w:rsidP="00983863">
      <w:pPr>
        <w:pStyle w:val="CS-Body"/>
      </w:pPr>
      <w:r>
        <w:t xml:space="preserve">If the </w:t>
      </w:r>
      <w:r w:rsidRPr="00B51CB4">
        <w:rPr>
          <w:b/>
          <w:bCs/>
        </w:rPr>
        <w:t xml:space="preserve">Rate to </w:t>
      </w:r>
      <w:r w:rsidR="003D479D">
        <w:rPr>
          <w:b/>
          <w:bCs/>
        </w:rPr>
        <w:t>Use</w:t>
      </w:r>
      <w:r>
        <w:t xml:space="preserve"> </w:t>
      </w:r>
      <w:r w:rsidR="00B51CB4">
        <w:t xml:space="preserve">value </w:t>
      </w:r>
      <w:r>
        <w:t>changed, then</w:t>
      </w:r>
      <w:r w:rsidR="00C27FC2">
        <w:t xml:space="preserve"> l</w:t>
      </w:r>
      <w:r>
        <w:t>ook to see if the associated bill has any item receipts.</w:t>
      </w:r>
      <w:r w:rsidR="00983863">
        <w:t xml:space="preserve"> </w:t>
      </w:r>
    </w:p>
    <w:p w14:paraId="07DE8A49" w14:textId="28ED0C68" w:rsidR="002F4A57" w:rsidRDefault="002F4A57" w:rsidP="00983863">
      <w:pPr>
        <w:pStyle w:val="CS-Body"/>
      </w:pPr>
      <w:r>
        <w:t xml:space="preserve">If </w:t>
      </w:r>
      <w:r w:rsidR="00B34A7E">
        <w:t>so</w:t>
      </w:r>
      <w:r w:rsidR="00B553A5">
        <w:t>, f</w:t>
      </w:r>
      <w:r>
        <w:t>ind any item receipt lines (if any) that matches the PO and PO line number from the associated Purchase Price Review (PPR)</w:t>
      </w:r>
      <w:r w:rsidR="00333409">
        <w:t xml:space="preserve"> record</w:t>
      </w:r>
      <w:r>
        <w:t xml:space="preserve">. If the rate of that item receipt line is different than the </w:t>
      </w:r>
      <w:r w:rsidRPr="003E12CD">
        <w:rPr>
          <w:b/>
          <w:bCs/>
        </w:rPr>
        <w:t xml:space="preserve">Rate to </w:t>
      </w:r>
      <w:r w:rsidR="00C7016C">
        <w:rPr>
          <w:b/>
          <w:bCs/>
        </w:rPr>
        <w:t>Use</w:t>
      </w:r>
      <w:r>
        <w:t xml:space="preserve"> from the PP</w:t>
      </w:r>
      <w:r w:rsidR="00333409">
        <w:t>R record</w:t>
      </w:r>
      <w:r>
        <w:t xml:space="preserve">, update the item receipt line rate to the </w:t>
      </w:r>
      <w:r w:rsidRPr="00A6604B">
        <w:rPr>
          <w:b/>
          <w:bCs/>
        </w:rPr>
        <w:t xml:space="preserve">Rate to </w:t>
      </w:r>
      <w:r w:rsidR="00C7016C">
        <w:rPr>
          <w:b/>
          <w:bCs/>
        </w:rPr>
        <w:t>Use</w:t>
      </w:r>
      <w:r>
        <w:t>.</w:t>
      </w:r>
    </w:p>
    <w:p w14:paraId="08AE5B45" w14:textId="15B5112A" w:rsidR="00A14746" w:rsidRDefault="003E12CD" w:rsidP="002F4A57">
      <w:pPr>
        <w:pStyle w:val="CS-Body"/>
      </w:pPr>
      <w:r>
        <w:t>If there are</w:t>
      </w:r>
      <w:r w:rsidR="002F4A57">
        <w:t xml:space="preserve"> errors</w:t>
      </w:r>
      <w:r>
        <w:t>, populate</w:t>
      </w:r>
      <w:r w:rsidR="002F4A57">
        <w:t xml:space="preserve"> the </w:t>
      </w:r>
      <w:r w:rsidR="002F4A57" w:rsidRPr="003E12CD">
        <w:rPr>
          <w:b/>
          <w:bCs/>
        </w:rPr>
        <w:t>Error Message</w:t>
      </w:r>
      <w:r w:rsidR="002F4A57">
        <w:t xml:space="preserve"> on </w:t>
      </w:r>
      <w:r w:rsidR="0061004C">
        <w:t>PPR</w:t>
      </w:r>
      <w:r w:rsidR="002F4A57">
        <w:t xml:space="preserve"> record. </w:t>
      </w:r>
      <w:r w:rsidR="00E84987">
        <w:t>Would e</w:t>
      </w:r>
      <w:r w:rsidR="002F4A57">
        <w:t>xpect some errors due to periods being closed, which would throw this error</w:t>
      </w:r>
      <w:r w:rsidR="00E84987">
        <w:t>.</w:t>
      </w:r>
    </w:p>
    <w:p w14:paraId="68725685" w14:textId="1812F4D4" w:rsidR="006B7C88" w:rsidRPr="00A33791" w:rsidRDefault="006B7C88" w:rsidP="006B7C88">
      <w:pPr>
        <w:pStyle w:val="CS-Body"/>
        <w:numPr>
          <w:ilvl w:val="0"/>
          <w:numId w:val="44"/>
        </w:numPr>
        <w:rPr>
          <w:strike/>
          <w:u w:val="single"/>
        </w:rPr>
      </w:pPr>
      <w:commentRangeStart w:id="32"/>
      <w:r w:rsidRPr="00A33791">
        <w:rPr>
          <w:strike/>
          <w:u w:val="single"/>
        </w:rPr>
        <w:t>Automatic Credit/Debit Notes on Bill Approval</w:t>
      </w:r>
      <w:r w:rsidRPr="00A33791">
        <w:rPr>
          <w:strike/>
          <w:u w:val="single"/>
        </w:rPr>
        <w:t>:</w:t>
      </w:r>
      <w:commentRangeEnd w:id="32"/>
      <w:r w:rsidR="00EC4043" w:rsidRPr="00A33791">
        <w:rPr>
          <w:rStyle w:val="CommentReference"/>
          <w:rFonts w:eastAsiaTheme="minorHAnsi" w:cstheme="minorBidi"/>
          <w:strike/>
          <w:color w:val="auto"/>
        </w:rPr>
        <w:commentReference w:id="32"/>
      </w:r>
    </w:p>
    <w:p w14:paraId="056E160B" w14:textId="7C74F51C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>Every 15 minutes, check if there are any bills in pending approval that have both</w:t>
      </w:r>
      <w:r w:rsidR="00386425" w:rsidRPr="00A33791">
        <w:rPr>
          <w:strike/>
        </w:rPr>
        <w:t xml:space="preserve"> associated PO status of </w:t>
      </w:r>
      <w:r w:rsidR="00DF2948" w:rsidRPr="00A33791">
        <w:rPr>
          <w:strike/>
        </w:rPr>
        <w:t>Pending Bill</w:t>
      </w:r>
      <w:r w:rsidRPr="00A33791">
        <w:rPr>
          <w:strike/>
        </w:rPr>
        <w:t xml:space="preserve"> and </w:t>
      </w:r>
      <w:r w:rsidR="00DF2948" w:rsidRPr="00A33791">
        <w:rPr>
          <w:b/>
          <w:bCs/>
          <w:strike/>
        </w:rPr>
        <w:t>Purchase Price Review Complete</w:t>
      </w:r>
      <w:r w:rsidRPr="00A33791">
        <w:rPr>
          <w:strike/>
        </w:rPr>
        <w:t>. If so, do the following:</w:t>
      </w:r>
    </w:p>
    <w:p w14:paraId="6B5062C9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Mark the Bill as Approved</w:t>
      </w:r>
    </w:p>
    <w:p w14:paraId="05EA9B1B" w14:textId="65935EF7" w:rsidR="006B7C88" w:rsidRPr="00A33791" w:rsidRDefault="006B7C88" w:rsidP="00E31FA0">
      <w:pPr>
        <w:pStyle w:val="CS-Body"/>
        <w:ind w:left="1080"/>
        <w:rPr>
          <w:strike/>
        </w:rPr>
      </w:pPr>
      <w:r w:rsidRPr="00A33791">
        <w:rPr>
          <w:strike/>
        </w:rPr>
        <w:t>2. If the Pay per Receipt Amount is less than the total Bill Amount for inventoried lines, create a bill credit memo with the following:</w:t>
      </w:r>
    </w:p>
    <w:p w14:paraId="144D0572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Vendor -- the bill's vendor</w:t>
      </w:r>
    </w:p>
    <w:p w14:paraId="69D6A773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Credit Memo # - Concatenate "CREDIT-"+{Bill invoice number}</w:t>
      </w:r>
    </w:p>
    <w:p w14:paraId="6AE2DA17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Applied to (in subrecord) - The Bill Invoice Number</w:t>
      </w:r>
    </w:p>
    <w:p w14:paraId="1BD5931A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4. Credit Bill Credit Lines for all quantity difference</w:t>
      </w:r>
    </w:p>
    <w:p w14:paraId="6B7911E7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Item: Hard to Quantity Variance</w:t>
      </w:r>
    </w:p>
    <w:p w14:paraId="1EB0B35F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Ordered Item: The item from the bill line</w:t>
      </w:r>
    </w:p>
    <w:p w14:paraId="7BDDFF14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Quantity: Quantity billed - Quantity Received</w:t>
      </w:r>
    </w:p>
    <w:p w14:paraId="0E8F8B9E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4. Rate: Bill line's rate amount</w:t>
      </w:r>
    </w:p>
    <w:p w14:paraId="33EBEEDC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PO Number</w:t>
      </w:r>
    </w:p>
    <w:p w14:paraId="7D374C2E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6. PO Line</w:t>
      </w:r>
    </w:p>
    <w:p w14:paraId="4D726DE2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7. Invoice Number</w:t>
      </w:r>
    </w:p>
    <w:p w14:paraId="39EE439B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8. Invoice Line</w:t>
      </w:r>
    </w:p>
    <w:p w14:paraId="04A4563F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9. Billed Price: Bill's price</w:t>
      </w:r>
    </w:p>
    <w:p w14:paraId="2F8D668F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 xml:space="preserve">10. Accepted Price: Amount to Pay from PPRL </w:t>
      </w:r>
    </w:p>
    <w:p w14:paraId="5EA45437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lastRenderedPageBreak/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Credit Bill Credit Lines for all rate difference</w:t>
      </w:r>
    </w:p>
    <w:p w14:paraId="613F9AC5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Item: Hard to either Rate Variance</w:t>
      </w:r>
    </w:p>
    <w:p w14:paraId="60215AC5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Ordered Item: The item from the bill line</w:t>
      </w:r>
    </w:p>
    <w:p w14:paraId="7AA42449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Quantity: If quantity variance, then the quantity variance.  If rate variance, then 1</w:t>
      </w:r>
    </w:p>
    <w:p w14:paraId="0610F3DE" w14:textId="6391539C" w:rsidR="006B7C88" w:rsidRPr="00A33791" w:rsidRDefault="006B7C88" w:rsidP="009527DE">
      <w:pPr>
        <w:pStyle w:val="CS-Body"/>
        <w:ind w:left="1800"/>
        <w:rPr>
          <w:strike/>
        </w:rPr>
      </w:pPr>
      <w:r w:rsidRPr="00A33791">
        <w:rPr>
          <w:strike/>
        </w:rPr>
        <w:t>4. Rate: If quantity variance, the Bill line's rate amount.  If rate variance, then difference in bill line's rate - Rate to Pay from the PPRL.</w:t>
      </w:r>
    </w:p>
    <w:p w14:paraId="53683C20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PO Number</w:t>
      </w:r>
    </w:p>
    <w:p w14:paraId="60D78578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6. PO Line</w:t>
      </w:r>
    </w:p>
    <w:p w14:paraId="4728315F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7. Invoice Number</w:t>
      </w:r>
    </w:p>
    <w:p w14:paraId="6BFAEF1D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8. Invoice Line</w:t>
      </w:r>
    </w:p>
    <w:p w14:paraId="14B41111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9. Billed Price: Bill's price</w:t>
      </w:r>
    </w:p>
    <w:p w14:paraId="5AFF7172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 xml:space="preserve">10. Accepted Price: Amount to Pay from PPRL </w:t>
      </w:r>
    </w:p>
    <w:p w14:paraId="14B00C11" w14:textId="0EDF073C" w:rsidR="006B7C88" w:rsidRPr="00A33791" w:rsidRDefault="006B7C88" w:rsidP="006E5B09">
      <w:pPr>
        <w:pStyle w:val="CS-Body"/>
        <w:ind w:left="1080"/>
        <w:rPr>
          <w:strike/>
        </w:rPr>
      </w:pPr>
      <w:r w:rsidRPr="00A33791">
        <w:rPr>
          <w:strike/>
        </w:rPr>
        <w:t>3. If the Pay per Receipt Amount is more than the total Bill Amount for inventoried lines, then</w:t>
      </w:r>
      <w:r w:rsidR="006E5B09" w:rsidRPr="00A33791">
        <w:rPr>
          <w:strike/>
        </w:rPr>
        <w:t xml:space="preserve"> c</w:t>
      </w:r>
      <w:r w:rsidRPr="00A33791">
        <w:rPr>
          <w:strike/>
        </w:rPr>
        <w:t>reate a bill credit memo with the following:</w:t>
      </w:r>
    </w:p>
    <w:p w14:paraId="40CB9FFF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Vendor -- the bill's vendor</w:t>
      </w:r>
    </w:p>
    <w:p w14:paraId="5EC5DFD6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Invoice # - Concatenate "OVERAGES-"+{Bill invoice number}</w:t>
      </w:r>
    </w:p>
    <w:p w14:paraId="68290BA7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Debit Note (Checkbox) - Yes **???**</w:t>
      </w:r>
    </w:p>
    <w:p w14:paraId="09B0E9A0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4. Invoice Lines for all quantity differences</w:t>
      </w:r>
    </w:p>
    <w:p w14:paraId="62FF5E70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Item: Hard to Quantity Variance</w:t>
      </w:r>
    </w:p>
    <w:p w14:paraId="79D6DB2E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Ordered Item: The item from the bill line</w:t>
      </w:r>
    </w:p>
    <w:p w14:paraId="42A37483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Quantity: Quantity Received - Quantity Billed</w:t>
      </w:r>
    </w:p>
    <w:p w14:paraId="13B9A8B9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4. Rate: Bill line's rate amount</w:t>
      </w:r>
    </w:p>
    <w:p w14:paraId="548A8098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PO Number</w:t>
      </w:r>
    </w:p>
    <w:p w14:paraId="60743AAE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6. PO Line</w:t>
      </w:r>
    </w:p>
    <w:p w14:paraId="65FC21E4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7. Invoice Number</w:t>
      </w:r>
    </w:p>
    <w:p w14:paraId="14AD0B43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8. Invoice Line</w:t>
      </w:r>
    </w:p>
    <w:p w14:paraId="4D95BE3D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9. Billed Price: Bill's price</w:t>
      </w:r>
    </w:p>
    <w:p w14:paraId="04B00D25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 xml:space="preserve">10. Accepted Price: Amount to Pay from PPRL </w:t>
      </w:r>
    </w:p>
    <w:p w14:paraId="70F4F5E4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Invoice Lines for all rate difference</w:t>
      </w:r>
    </w:p>
    <w:p w14:paraId="008A278A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1. Item: Hard to either Rate Variance or Quantity Variance</w:t>
      </w:r>
    </w:p>
    <w:p w14:paraId="4F1B8869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2. Ordered Item: The item from the bill line</w:t>
      </w:r>
    </w:p>
    <w:p w14:paraId="6E4D1596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lastRenderedPageBreak/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3. Quantity: If quantity variance, then the quantity variance.  If rate variance, then 1</w:t>
      </w:r>
    </w:p>
    <w:p w14:paraId="1E4200F3" w14:textId="18FB542C" w:rsidR="006B7C88" w:rsidRPr="00A33791" w:rsidRDefault="006B7C88" w:rsidP="004B4279">
      <w:pPr>
        <w:pStyle w:val="CS-Body"/>
        <w:ind w:left="1800"/>
        <w:rPr>
          <w:strike/>
        </w:rPr>
      </w:pPr>
      <w:r w:rsidRPr="00A33791">
        <w:rPr>
          <w:strike/>
        </w:rPr>
        <w:t>4. Rate: If quantity variance, the Bill line's rate amount.  If rate variance, then difference in bill line's rate - Rate to Pay from the PPRL.</w:t>
      </w:r>
    </w:p>
    <w:p w14:paraId="652B1BA7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5. PO Number</w:t>
      </w:r>
    </w:p>
    <w:p w14:paraId="41D0CA68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6. PO Line</w:t>
      </w:r>
    </w:p>
    <w:p w14:paraId="01F1D179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7. Invoice Number</w:t>
      </w:r>
    </w:p>
    <w:p w14:paraId="34FDD2B1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8. Invoice Line</w:t>
      </w:r>
    </w:p>
    <w:p w14:paraId="0888B1F0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>9. Billed Price: Bill's price</w:t>
      </w:r>
    </w:p>
    <w:p w14:paraId="7F1F024D" w14:textId="77777777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</w:r>
      <w:r w:rsidRPr="00A33791">
        <w:rPr>
          <w:strike/>
        </w:rPr>
        <w:tab/>
        <w:t xml:space="preserve">10. Accepted Price: Amount to Pay from PPRL </w:t>
      </w:r>
    </w:p>
    <w:p w14:paraId="63A83410" w14:textId="1C73557B" w:rsidR="006B7C88" w:rsidRPr="00A33791" w:rsidRDefault="006B7C88" w:rsidP="006B7C88">
      <w:pPr>
        <w:pStyle w:val="CS-Body"/>
        <w:rPr>
          <w:strike/>
        </w:rPr>
      </w:pPr>
      <w:r w:rsidRPr="00A33791">
        <w:rPr>
          <w:strike/>
        </w:rPr>
        <w:t>NOTE: the "Quantity Variance" and "Rate Variance" fields should both post to the Accrued Purchases account (Functional setup on that non-charge item)</w:t>
      </w:r>
    </w:p>
    <w:p w14:paraId="46E23FD3" w14:textId="0309E815" w:rsidR="006B7C88" w:rsidRPr="004A5529" w:rsidRDefault="006B7C88" w:rsidP="00BE1CF4">
      <w:pPr>
        <w:pStyle w:val="CS-Body"/>
        <w:numPr>
          <w:ilvl w:val="0"/>
          <w:numId w:val="44"/>
        </w:numPr>
        <w:rPr>
          <w:u w:val="single"/>
        </w:rPr>
      </w:pPr>
      <w:commentRangeStart w:id="33"/>
      <w:r w:rsidRPr="004A5529">
        <w:rPr>
          <w:u w:val="single"/>
        </w:rPr>
        <w:t>Confirm PO Line Accrued Purchases Closures</w:t>
      </w:r>
      <w:commentRangeEnd w:id="33"/>
      <w:r w:rsidR="00FB2769">
        <w:rPr>
          <w:rStyle w:val="CommentReference"/>
          <w:rFonts w:eastAsiaTheme="minorHAnsi" w:cstheme="minorBidi"/>
          <w:color w:val="auto"/>
        </w:rPr>
        <w:commentReference w:id="33"/>
      </w:r>
      <w:r w:rsidR="004A5529">
        <w:rPr>
          <w:u w:val="single"/>
        </w:rPr>
        <w:t>:</w:t>
      </w:r>
    </w:p>
    <w:p w14:paraId="70B75EB6" w14:textId="537F5196" w:rsidR="006B7C88" w:rsidRDefault="004A5529" w:rsidP="004A5529">
      <w:pPr>
        <w:pStyle w:val="CS-Body"/>
      </w:pPr>
      <w:r>
        <w:t>W</w:t>
      </w:r>
      <w:r w:rsidR="006B7C88">
        <w:t>hen a PO line is closed (i.e. closed = yes) OR when PO line quantity = quantity received = quantity billed OR when PO header status is Closed, check the following:</w:t>
      </w:r>
    </w:p>
    <w:p w14:paraId="45B95CE2" w14:textId="7EC514C5" w:rsidR="006B7C88" w:rsidRDefault="006B7C88" w:rsidP="00BE1CF4">
      <w:pPr>
        <w:pStyle w:val="CS-Body"/>
        <w:numPr>
          <w:ilvl w:val="1"/>
          <w:numId w:val="44"/>
        </w:numPr>
      </w:pPr>
      <w:r>
        <w:t>All item receipt's credit amounts for the PO line + all bill's debit amounts for the PO line + all bill credit's credit amounts for the PO line item + all journal entry's debit or credit lines to accrued purchase account for this PO line.  If this does not equal 0, then post a journal entry for the following:</w:t>
      </w:r>
    </w:p>
    <w:p w14:paraId="732D322D" w14:textId="547E0F88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  <w:t>1. Subsidiary - Subsidiary of the PO</w:t>
      </w:r>
    </w:p>
    <w:p w14:paraId="27EACDA7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  <w:t>2. Vendor Bill Variance Closing (custom checkbox) = Yes</w:t>
      </w:r>
    </w:p>
    <w:p w14:paraId="75E04952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  <w:t>3. Journal Lines:</w:t>
      </w:r>
    </w:p>
    <w:p w14:paraId="3869BDD5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  <w:t>1. First line:</w:t>
      </w:r>
    </w:p>
    <w:p w14:paraId="4BA475B6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</w:r>
      <w:r>
        <w:tab/>
        <w:t>1. Account: Accrued Purchases Account (found in system parameters)</w:t>
      </w:r>
    </w:p>
    <w:p w14:paraId="7F449F14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</w:r>
      <w:r>
        <w:tab/>
        <w:t>2. Amount: Sum of "i" * -1</w:t>
      </w:r>
    </w:p>
    <w:p w14:paraId="0697CBEA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</w:r>
      <w:r>
        <w:tab/>
        <w:t>3. PO (custom field): Purchase Order Number</w:t>
      </w:r>
    </w:p>
    <w:p w14:paraId="0876770D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</w:r>
      <w:r>
        <w:tab/>
        <w:t>4. PO Line (custom field): PO Line Number</w:t>
      </w:r>
    </w:p>
    <w:p w14:paraId="43C1D330" w14:textId="77777777" w:rsidR="006B7C88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  <w:t>2. Second Line:</w:t>
      </w:r>
    </w:p>
    <w:p w14:paraId="1B20733D" w14:textId="77777777" w:rsidR="004A5529" w:rsidRDefault="006B7C88" w:rsidP="006B7C88">
      <w:pPr>
        <w:pStyle w:val="CS-Body"/>
      </w:pPr>
      <w:r>
        <w:tab/>
      </w:r>
      <w:r>
        <w:tab/>
      </w:r>
      <w:r>
        <w:tab/>
      </w:r>
      <w:r>
        <w:tab/>
      </w:r>
      <w:r>
        <w:tab/>
      </w:r>
      <w:r>
        <w:tab/>
        <w:t>1. Account: Item's Bill Variance Account (found in item)</w:t>
      </w:r>
    </w:p>
    <w:p w14:paraId="1DAB69B9" w14:textId="7EF51922" w:rsidR="006B7C88" w:rsidRDefault="004A5529" w:rsidP="0067198B">
      <w:pPr>
        <w:pStyle w:val="CS-Body"/>
        <w:ind w:left="1800" w:firstLine="360"/>
      </w:pPr>
      <w:r>
        <w:t xml:space="preserve">2. </w:t>
      </w:r>
      <w:r w:rsidR="006B7C88">
        <w:t>Amount: Sum of "i"</w:t>
      </w:r>
    </w:p>
    <w:p w14:paraId="50772637" w14:textId="77777777" w:rsidR="004F078A" w:rsidRPr="00356603" w:rsidRDefault="004F078A" w:rsidP="004F078A">
      <w:pPr>
        <w:pStyle w:val="CS-Body"/>
        <w:numPr>
          <w:ilvl w:val="0"/>
          <w:numId w:val="44"/>
        </w:numPr>
        <w:rPr>
          <w:u w:val="single"/>
        </w:rPr>
      </w:pPr>
      <w:r w:rsidRPr="00356603">
        <w:rPr>
          <w:u w:val="single"/>
        </w:rPr>
        <w:t>Purchase Price Review Complete</w:t>
      </w:r>
      <w:r>
        <w:rPr>
          <w:u w:val="single"/>
        </w:rPr>
        <w:t>:</w:t>
      </w:r>
    </w:p>
    <w:p w14:paraId="0601DAA9" w14:textId="77777777" w:rsidR="004F078A" w:rsidRDefault="004F078A" w:rsidP="004F078A">
      <w:pPr>
        <w:pStyle w:val="CS-Body"/>
      </w:pPr>
      <w:r>
        <w:t xml:space="preserve">On AfterSubmit of edit save of PPR record and after 2. finishes in bill create mode, check the associated bill and see if all PPR record </w:t>
      </w:r>
      <w:r w:rsidRPr="00C1391E">
        <w:rPr>
          <w:b/>
          <w:bCs/>
        </w:rPr>
        <w:t>Status</w:t>
      </w:r>
      <w:r>
        <w:rPr>
          <w:b/>
          <w:bCs/>
        </w:rPr>
        <w:t>es</w:t>
      </w:r>
      <w:r>
        <w:t xml:space="preserve"> on the bill are none of ‘To be Reviewed’. If so, change the bill's </w:t>
      </w:r>
      <w:r w:rsidRPr="00B34A7E">
        <w:rPr>
          <w:b/>
          <w:bCs/>
        </w:rPr>
        <w:t>Purchase Price Review Complete</w:t>
      </w:r>
      <w:r>
        <w:t xml:space="preserve"> to be “Yes”. </w:t>
      </w:r>
    </w:p>
    <w:p w14:paraId="102E2E3C" w14:textId="77777777" w:rsidR="004F078A" w:rsidRDefault="004F078A" w:rsidP="004F078A">
      <w:pPr>
        <w:pStyle w:val="CS-Body"/>
      </w:pPr>
      <w:r>
        <w:t xml:space="preserve">If </w:t>
      </w:r>
      <w:r w:rsidRPr="00052CF0">
        <w:rPr>
          <w:b/>
          <w:bCs/>
        </w:rPr>
        <w:t>Purchase Price Review Complete</w:t>
      </w:r>
      <w:r>
        <w:t xml:space="preserve"> is not set to “Yes”, do not allow the bill to be approved.</w:t>
      </w:r>
    </w:p>
    <w:p w14:paraId="56B0670C" w14:textId="7C20E066" w:rsidR="004F078A" w:rsidRDefault="004F078A" w:rsidP="004F078A">
      <w:pPr>
        <w:pStyle w:val="CS-Body"/>
        <w:numPr>
          <w:ilvl w:val="1"/>
          <w:numId w:val="44"/>
        </w:numPr>
      </w:pPr>
      <w:r w:rsidRPr="008B6C34">
        <w:lastRenderedPageBreak/>
        <w:t>PPRs Pending Review saved search</w:t>
      </w:r>
      <w:r>
        <w:t xml:space="preserve"> – </w:t>
      </w:r>
      <w:r w:rsidR="004D407C">
        <w:t xml:space="preserve">create this search which will be </w:t>
      </w:r>
      <w:r>
        <w:t>used by Purchasing team to make pricing determinations</w:t>
      </w:r>
      <w:r w:rsidR="001E3F15">
        <w:t xml:space="preserve"> and review outstanding bills pending approval.</w:t>
      </w:r>
    </w:p>
    <w:p w14:paraId="394AEACD" w14:textId="77777777" w:rsidR="000E5820" w:rsidRDefault="000E5820" w:rsidP="000E5820">
      <w:pPr>
        <w:pStyle w:val="Heading3"/>
      </w:pPr>
      <w:bookmarkStart w:id="34" w:name="_Toc172279028"/>
      <w:r>
        <w:t>Screenshots for Reference</w:t>
      </w:r>
      <w:bookmarkEnd w:id="34"/>
    </w:p>
    <w:p w14:paraId="6C1A0D7E" w14:textId="54C780DD" w:rsidR="00B3207D" w:rsidRDefault="00B3207D" w:rsidP="00B3207D">
      <w:pPr>
        <w:pStyle w:val="CS-Body"/>
        <w:rPr>
          <w:noProof/>
        </w:rPr>
      </w:pPr>
      <w:r w:rsidRPr="00B320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B1354B" wp14:editId="45C4464F">
            <wp:extent cx="6400800" cy="2603500"/>
            <wp:effectExtent l="19050" t="19050" r="19050" b="25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3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2BFB31" w14:textId="226ACF00" w:rsidR="00086777" w:rsidRDefault="00086777" w:rsidP="00B3207D">
      <w:pPr>
        <w:pStyle w:val="CS-Body"/>
      </w:pPr>
    </w:p>
    <w:p w14:paraId="7997A48F" w14:textId="46DB1CB0" w:rsidR="008748B0" w:rsidRDefault="008748B0" w:rsidP="008748B0">
      <w:pPr>
        <w:pStyle w:val="Heading1"/>
      </w:pPr>
      <w:bookmarkStart w:id="35" w:name="_Toc172279029"/>
      <w:r>
        <w:lastRenderedPageBreak/>
        <w:t>Assumptions</w:t>
      </w:r>
      <w:bookmarkEnd w:id="35"/>
    </w:p>
    <w:p w14:paraId="4B73DD17" w14:textId="3ED899EC" w:rsidR="004F7D07" w:rsidRPr="00796605" w:rsidRDefault="001E3F15" w:rsidP="00796605">
      <w:pPr>
        <w:pStyle w:val="CS-Body"/>
      </w:pPr>
      <w:r>
        <w:t xml:space="preserve">Will need to consider </w:t>
      </w:r>
      <w:r w:rsidR="00854FD3">
        <w:t>implications on final configuration</w:t>
      </w:r>
      <w:r w:rsidR="00E77570">
        <w:t xml:space="preserve"> of</w:t>
      </w:r>
      <w:r w:rsidR="00854FD3">
        <w:t xml:space="preserve"> 3WM </w:t>
      </w:r>
      <w:r>
        <w:t xml:space="preserve">workflow. </w:t>
      </w:r>
    </w:p>
    <w:p w14:paraId="66C512AB" w14:textId="35DC34B0" w:rsidR="00861419" w:rsidRDefault="00861419" w:rsidP="00116F83">
      <w:pPr>
        <w:pStyle w:val="Heading1"/>
        <w:numPr>
          <w:ilvl w:val="0"/>
          <w:numId w:val="0"/>
        </w:numPr>
        <w:ind w:left="360"/>
      </w:pPr>
      <w:bookmarkStart w:id="36" w:name="_Toc172279030"/>
      <w:r>
        <w:lastRenderedPageBreak/>
        <w:t>Scenarios &amp; Examples</w:t>
      </w:r>
      <w:bookmarkEnd w:id="36"/>
    </w:p>
    <w:bookmarkEnd w:id="25"/>
    <w:p w14:paraId="7643BA09" w14:textId="5A85FAD8" w:rsidR="00367EF0" w:rsidRDefault="00363E16" w:rsidP="00366084">
      <w:pPr>
        <w:rPr>
          <w:rFonts w:eastAsia="Times" w:cs="Times New Roman"/>
          <w:color w:val="666666" w:themeColor="text2"/>
        </w:rPr>
      </w:pPr>
      <w:r>
        <w:rPr>
          <w:rFonts w:eastAsia="Times" w:cs="Times New Roman"/>
          <w:color w:val="666666" w:themeColor="text2"/>
        </w:rPr>
        <w:t>Here are a couple representative examples of this design:</w:t>
      </w:r>
    </w:p>
    <w:p w14:paraId="7DBED0A9" w14:textId="77777777" w:rsidR="00306CD8" w:rsidRDefault="00306CD8" w:rsidP="00366084">
      <w:pPr>
        <w:rPr>
          <w:rFonts w:eastAsia="Times" w:cs="Times New Roman"/>
          <w:color w:val="666666" w:themeColor="text2"/>
        </w:rPr>
      </w:pPr>
    </w:p>
    <w:p w14:paraId="7019F50D" w14:textId="644E12E9" w:rsidR="00306CD8" w:rsidRDefault="00306CD8" w:rsidP="00366084">
      <w:pPr>
        <w:rPr>
          <w:rFonts w:eastAsia="Times" w:cs="Times New Roman"/>
          <w:color w:val="666666" w:themeColor="text2"/>
        </w:rPr>
      </w:pPr>
      <w:r w:rsidRPr="00306CD8">
        <w:rPr>
          <w:rFonts w:eastAsia="Times" w:cs="Times New Roman"/>
          <w:b/>
          <w:bCs/>
          <w:color w:val="666666" w:themeColor="text2"/>
        </w:rPr>
        <w:t>Purchase Price Review</w:t>
      </w:r>
      <w:r>
        <w:rPr>
          <w:rFonts w:eastAsia="Times" w:cs="Times New Roman"/>
          <w:color w:val="666666" w:themeColor="text2"/>
        </w:rPr>
        <w:t xml:space="preserve"> custom record</w:t>
      </w:r>
      <w:r w:rsidR="001E3F15">
        <w:rPr>
          <w:rFonts w:eastAsia="Times" w:cs="Times New Roman"/>
          <w:color w:val="666666" w:themeColor="text2"/>
        </w:rPr>
        <w:t xml:space="preserve"> will look similar to the following</w:t>
      </w:r>
      <w:r>
        <w:rPr>
          <w:rFonts w:eastAsia="Times" w:cs="Times New Roman"/>
          <w:color w:val="666666" w:themeColor="text2"/>
        </w:rPr>
        <w:t>:</w:t>
      </w:r>
    </w:p>
    <w:p w14:paraId="60F51E89" w14:textId="1E63C619" w:rsidR="00363E16" w:rsidRDefault="00086777" w:rsidP="00366084">
      <w:pPr>
        <w:rPr>
          <w:rFonts w:eastAsia="Times" w:cs="Times New Roman"/>
          <w:color w:val="666666" w:themeColor="text2"/>
        </w:rPr>
      </w:pPr>
      <w:r>
        <w:rPr>
          <w:noProof/>
        </w:rPr>
        <w:drawing>
          <wp:inline distT="0" distB="0" distL="0" distR="0" wp14:anchorId="74B366EC" wp14:editId="03C344C6">
            <wp:extent cx="6400800" cy="2645410"/>
            <wp:effectExtent l="19050" t="19050" r="19050" b="215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5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301DCD" w14:textId="77777777" w:rsidR="00306CD8" w:rsidRDefault="00306CD8" w:rsidP="00366084">
      <w:pPr>
        <w:rPr>
          <w:rFonts w:eastAsia="Times" w:cs="Times New Roman"/>
          <w:color w:val="666666" w:themeColor="text2"/>
        </w:rPr>
      </w:pPr>
    </w:p>
    <w:p w14:paraId="7CDC3A4C" w14:textId="019FDF95" w:rsidR="00306CD8" w:rsidRDefault="00BB619A" w:rsidP="00366084">
      <w:pPr>
        <w:rPr>
          <w:rFonts w:eastAsia="Times" w:cs="Times New Roman"/>
          <w:color w:val="666666" w:themeColor="text2"/>
        </w:rPr>
      </w:pPr>
      <w:r w:rsidRPr="00BB619A">
        <w:rPr>
          <w:rFonts w:eastAsia="Times" w:cs="Times New Roman"/>
          <w:b/>
          <w:bCs/>
          <w:color w:val="666666" w:themeColor="text2"/>
        </w:rPr>
        <w:t>Purchase Price Review</w:t>
      </w:r>
      <w:r>
        <w:rPr>
          <w:rFonts w:eastAsia="Times" w:cs="Times New Roman"/>
          <w:color w:val="666666" w:themeColor="text2"/>
        </w:rPr>
        <w:t xml:space="preserve"> subtab </w:t>
      </w:r>
      <w:r w:rsidR="00062227">
        <w:rPr>
          <w:rFonts w:eastAsia="Times" w:cs="Times New Roman"/>
          <w:color w:val="666666" w:themeColor="text2"/>
        </w:rPr>
        <w:t xml:space="preserve">and sublist </w:t>
      </w:r>
      <w:r>
        <w:rPr>
          <w:rFonts w:eastAsia="Times" w:cs="Times New Roman"/>
          <w:color w:val="666666" w:themeColor="text2"/>
        </w:rPr>
        <w:t xml:space="preserve">on Bill </w:t>
      </w:r>
      <w:r w:rsidR="00062227">
        <w:rPr>
          <w:rFonts w:eastAsia="Times" w:cs="Times New Roman"/>
          <w:color w:val="666666" w:themeColor="text2"/>
        </w:rPr>
        <w:t xml:space="preserve">record </w:t>
      </w:r>
      <w:r>
        <w:rPr>
          <w:rFonts w:eastAsia="Times" w:cs="Times New Roman"/>
          <w:color w:val="666666" w:themeColor="text2"/>
        </w:rPr>
        <w:t xml:space="preserve">with associated sub records for each </w:t>
      </w:r>
      <w:r w:rsidR="00062227">
        <w:rPr>
          <w:rFonts w:eastAsia="Times" w:cs="Times New Roman"/>
          <w:color w:val="666666" w:themeColor="text2"/>
        </w:rPr>
        <w:t xml:space="preserve">bill </w:t>
      </w:r>
      <w:r>
        <w:rPr>
          <w:rFonts w:eastAsia="Times" w:cs="Times New Roman"/>
          <w:color w:val="666666" w:themeColor="text2"/>
        </w:rPr>
        <w:t xml:space="preserve">line: </w:t>
      </w:r>
    </w:p>
    <w:p w14:paraId="46B66F6E" w14:textId="38905DC9" w:rsidR="000C328A" w:rsidRDefault="000C328A" w:rsidP="00366084">
      <w:pPr>
        <w:rPr>
          <w:rFonts w:eastAsia="Times" w:cs="Times New Roman"/>
          <w:color w:val="666666" w:themeColor="text2"/>
        </w:rPr>
      </w:pPr>
      <w:r>
        <w:rPr>
          <w:noProof/>
        </w:rPr>
        <w:drawing>
          <wp:inline distT="0" distB="0" distL="0" distR="0" wp14:anchorId="156AB9B2" wp14:editId="24202F20">
            <wp:extent cx="6400800" cy="2402840"/>
            <wp:effectExtent l="19050" t="19050" r="19050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2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C3248E" w14:textId="77777777" w:rsidR="00392864" w:rsidRDefault="00392864" w:rsidP="00D7012F">
      <w:pPr>
        <w:pStyle w:val="Heading1"/>
        <w:numPr>
          <w:ilvl w:val="0"/>
          <w:numId w:val="0"/>
        </w:numPr>
        <w:ind w:left="360"/>
      </w:pPr>
      <w:bookmarkStart w:id="37" w:name="_Toc81922418"/>
      <w:bookmarkStart w:id="38" w:name="_Toc172279031"/>
      <w:r>
        <w:lastRenderedPageBreak/>
        <w:t>Estimate</w:t>
      </w:r>
      <w:bookmarkEnd w:id="37"/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0"/>
        <w:gridCol w:w="1795"/>
      </w:tblGrid>
      <w:tr w:rsidR="00392864" w14:paraId="0D7A0C4F" w14:textId="77777777" w:rsidTr="00544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1C5E20F9" w14:textId="77777777" w:rsidR="00392864" w:rsidRPr="004352ED" w:rsidRDefault="00392864" w:rsidP="0054450B">
            <w:pPr>
              <w:pStyle w:val="CS-Body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Phase-Task</w:t>
            </w:r>
          </w:p>
        </w:tc>
        <w:tc>
          <w:tcPr>
            <w:tcW w:w="1795" w:type="dxa"/>
          </w:tcPr>
          <w:p w14:paraId="6223AB93" w14:textId="77777777" w:rsidR="00392864" w:rsidRPr="004352ED" w:rsidRDefault="00392864" w:rsidP="0054450B">
            <w:pPr>
              <w:pStyle w:val="CS-Body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Low/High Hours</w:t>
            </w:r>
          </w:p>
        </w:tc>
      </w:tr>
      <w:tr w:rsidR="00392864" w14:paraId="17D81D76" w14:textId="77777777" w:rsidTr="00544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1E36E760" w14:textId="77777777" w:rsidR="00392864" w:rsidRDefault="00392864" w:rsidP="0054450B">
            <w:pPr>
              <w:pStyle w:val="CS-Body"/>
            </w:pPr>
            <w:r>
              <w:t>Documentation</w:t>
            </w:r>
          </w:p>
        </w:tc>
        <w:tc>
          <w:tcPr>
            <w:tcW w:w="1795" w:type="dxa"/>
          </w:tcPr>
          <w:p w14:paraId="3B571BF3" w14:textId="580D4723" w:rsidR="00392864" w:rsidRDefault="00560913" w:rsidP="0054450B">
            <w:pPr>
              <w:pStyle w:val="CS-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</w:t>
            </w:r>
          </w:p>
        </w:tc>
      </w:tr>
      <w:tr w:rsidR="00392864" w14:paraId="0D32472C" w14:textId="77777777" w:rsidTr="0054450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58EEE5B9" w14:textId="77777777" w:rsidR="00392864" w:rsidRDefault="00392864" w:rsidP="0054450B">
            <w:pPr>
              <w:rPr>
                <w:rFonts w:ascii="Arial" w:hAnsi="Arial" w:cs="Arial"/>
                <w:color w:val="404040"/>
              </w:rPr>
            </w:pPr>
            <w:r>
              <w:rPr>
                <w:rFonts w:ascii="Arial" w:hAnsi="Arial" w:cs="Arial"/>
                <w:color w:val="404040"/>
              </w:rPr>
              <w:t>Technical Analysis</w:t>
            </w:r>
          </w:p>
        </w:tc>
        <w:tc>
          <w:tcPr>
            <w:tcW w:w="1795" w:type="dxa"/>
          </w:tcPr>
          <w:p w14:paraId="5FEFCA57" w14:textId="51478BE9" w:rsidR="00392864" w:rsidRDefault="00560913" w:rsidP="0054450B">
            <w:pPr>
              <w:pStyle w:val="CS-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1-2</w:t>
            </w:r>
          </w:p>
        </w:tc>
      </w:tr>
      <w:tr w:rsidR="00392864" w14:paraId="3F3ADB7E" w14:textId="77777777" w:rsidTr="00544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5CE1151C" w14:textId="77777777" w:rsidR="00392864" w:rsidRDefault="00392864" w:rsidP="0054450B">
            <w:pPr>
              <w:rPr>
                <w:rFonts w:ascii="Arial" w:hAnsi="Arial" w:cs="Arial"/>
                <w:color w:val="404040"/>
              </w:rPr>
            </w:pPr>
            <w:r>
              <w:rPr>
                <w:rFonts w:ascii="Arial" w:hAnsi="Arial" w:cs="Arial"/>
                <w:color w:val="404040"/>
              </w:rPr>
              <w:t>Development</w:t>
            </w:r>
          </w:p>
        </w:tc>
        <w:tc>
          <w:tcPr>
            <w:tcW w:w="1795" w:type="dxa"/>
          </w:tcPr>
          <w:p w14:paraId="41F3C0DE" w14:textId="289D514A" w:rsidR="00392864" w:rsidRDefault="00560913" w:rsidP="0054450B">
            <w:pPr>
              <w:pStyle w:val="CS-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12-24</w:t>
            </w:r>
          </w:p>
        </w:tc>
      </w:tr>
      <w:tr w:rsidR="00392864" w14:paraId="493FB3EE" w14:textId="77777777" w:rsidTr="0054450B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50033841" w14:textId="77777777" w:rsidR="00392864" w:rsidRDefault="00392864" w:rsidP="0054450B">
            <w:pPr>
              <w:rPr>
                <w:rFonts w:ascii="Arial" w:hAnsi="Arial" w:cs="Arial"/>
                <w:color w:val="404040"/>
              </w:rPr>
            </w:pPr>
            <w:r>
              <w:rPr>
                <w:rFonts w:ascii="Arial" w:hAnsi="Arial" w:cs="Arial"/>
                <w:color w:val="404040"/>
              </w:rPr>
              <w:t>Unit Testing</w:t>
            </w:r>
          </w:p>
        </w:tc>
        <w:tc>
          <w:tcPr>
            <w:tcW w:w="1795" w:type="dxa"/>
          </w:tcPr>
          <w:p w14:paraId="2691FA65" w14:textId="7B4B84F9" w:rsidR="00392864" w:rsidRDefault="00560913" w:rsidP="0054450B">
            <w:pPr>
              <w:pStyle w:val="CS-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4-6</w:t>
            </w:r>
          </w:p>
        </w:tc>
      </w:tr>
      <w:tr w:rsidR="00392864" w14:paraId="250B4C47" w14:textId="77777777" w:rsidTr="00544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0" w:type="dxa"/>
          </w:tcPr>
          <w:p w14:paraId="2BE696FE" w14:textId="77777777" w:rsidR="00392864" w:rsidRPr="00F27E60" w:rsidRDefault="00392864" w:rsidP="0054450B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F27E60">
              <w:rPr>
                <w:rFonts w:ascii="Arial" w:hAnsi="Arial" w:cs="Arial"/>
                <w:b/>
                <w:bCs/>
                <w:color w:val="404040"/>
              </w:rPr>
              <w:t>Estimate Totals</w:t>
            </w:r>
          </w:p>
        </w:tc>
        <w:tc>
          <w:tcPr>
            <w:tcW w:w="1795" w:type="dxa"/>
          </w:tcPr>
          <w:p w14:paraId="483B4678" w14:textId="343D0950" w:rsidR="00392864" w:rsidRPr="004D5E0A" w:rsidRDefault="00E77570" w:rsidP="0054450B">
            <w:pPr>
              <w:pStyle w:val="CS-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19-35</w:t>
            </w:r>
          </w:p>
        </w:tc>
      </w:tr>
    </w:tbl>
    <w:p w14:paraId="3D79FBBC" w14:textId="77777777" w:rsidR="00392864" w:rsidRPr="002021E5" w:rsidRDefault="00392864" w:rsidP="00392864">
      <w:pPr>
        <w:pStyle w:val="CS-Body"/>
      </w:pPr>
    </w:p>
    <w:p w14:paraId="0BBB4121" w14:textId="77777777" w:rsidR="00392864" w:rsidRDefault="00392864" w:rsidP="00392864">
      <w:pPr>
        <w:rPr>
          <w:rFonts w:asciiTheme="majorHAnsi" w:eastAsiaTheme="majorEastAsia" w:hAnsiTheme="majorHAnsi" w:cstheme="majorBidi"/>
          <w:b/>
          <w:color w:val="666666" w:themeColor="text2"/>
          <w:sz w:val="32"/>
          <w:szCs w:val="26"/>
        </w:rPr>
      </w:pPr>
      <w:r>
        <w:br w:type="page"/>
      </w:r>
    </w:p>
    <w:p w14:paraId="29BE3CB2" w14:textId="77777777" w:rsidR="00392864" w:rsidRDefault="00392864" w:rsidP="00392864">
      <w:pPr>
        <w:pStyle w:val="Heading1"/>
      </w:pPr>
      <w:bookmarkStart w:id="39" w:name="_Toc81922419"/>
      <w:bookmarkStart w:id="40" w:name="_Toc172279032"/>
      <w:r>
        <w:lastRenderedPageBreak/>
        <w:t>Acceptance</w:t>
      </w:r>
      <w:bookmarkEnd w:id="39"/>
      <w:bookmarkEnd w:id="40"/>
    </w:p>
    <w:p w14:paraId="022B4ADD" w14:textId="77777777" w:rsidR="00392864" w:rsidRDefault="00392864" w:rsidP="00392864">
      <w:pPr>
        <w:pStyle w:val="CS-Body"/>
      </w:pPr>
      <w:r>
        <w:t xml:space="preserve">All development or functional work cannot be scheduled until after this document is executed. </w:t>
      </w:r>
    </w:p>
    <w:p w14:paraId="51E3BDBA" w14:textId="77777777" w:rsidR="00392864" w:rsidRDefault="00392864" w:rsidP="00392864">
      <w:pPr>
        <w:pStyle w:val="CS-Body"/>
      </w:pPr>
    </w:p>
    <w:p w14:paraId="28F26051" w14:textId="77777777" w:rsidR="00392864" w:rsidRDefault="00392864" w:rsidP="00392864">
      <w:pPr>
        <w:pStyle w:val="CS-Body"/>
      </w:pPr>
      <w:r>
        <w:t>Functional Design Approval</w:t>
      </w:r>
    </w:p>
    <w:p w14:paraId="7565C270" w14:textId="77777777" w:rsidR="00392864" w:rsidRDefault="00392864" w:rsidP="00392864">
      <w:pPr>
        <w:pStyle w:val="CS-Body"/>
      </w:pPr>
      <w:r>
        <w:t xml:space="preserve">This approval indicates that the modification functional design meets all required company requirements. </w:t>
      </w:r>
    </w:p>
    <w:p w14:paraId="5BE139AC" w14:textId="77777777" w:rsidR="00392864" w:rsidRDefault="00392864" w:rsidP="00392864">
      <w:pPr>
        <w:pStyle w:val="CS-Body"/>
      </w:pPr>
    </w:p>
    <w:p w14:paraId="6A6E6668" w14:textId="01051224" w:rsidR="00392864" w:rsidRDefault="00303A3E" w:rsidP="00392864">
      <w:pPr>
        <w:pStyle w:val="CS-Body"/>
      </w:pPr>
      <w:r>
        <w:t>Client Name</w:t>
      </w:r>
      <w:r w:rsidR="00392864">
        <w:tab/>
      </w:r>
      <w:r w:rsidR="00392864">
        <w:tab/>
      </w:r>
      <w:r w:rsidR="00392864">
        <w:tab/>
      </w:r>
      <w:r w:rsidR="00392864">
        <w:tab/>
      </w:r>
      <w:r w:rsidR="00392864">
        <w:tab/>
      </w:r>
      <w:r w:rsidR="00392864">
        <w:tab/>
      </w:r>
      <w:r w:rsidR="00392864">
        <w:tab/>
      </w:r>
      <w:r w:rsidR="00392864">
        <w:tab/>
      </w:r>
    </w:p>
    <w:p w14:paraId="285B8557" w14:textId="77777777" w:rsidR="00392864" w:rsidRDefault="00392864" w:rsidP="00392864">
      <w:pPr>
        <w:pStyle w:val="CS-Body"/>
      </w:pPr>
    </w:p>
    <w:p w14:paraId="5A17211D" w14:textId="77777777" w:rsidR="00392864" w:rsidRDefault="00392864" w:rsidP="00392864">
      <w:pPr>
        <w:pStyle w:val="CS-Body"/>
      </w:pPr>
    </w:p>
    <w:p w14:paraId="445E2C74" w14:textId="77777777" w:rsidR="00392864" w:rsidRDefault="00392864" w:rsidP="00392864">
      <w:pPr>
        <w:pStyle w:val="CS-Body"/>
      </w:pPr>
      <w:r>
        <w:t>________________________________</w:t>
      </w:r>
      <w:r>
        <w:tab/>
      </w:r>
      <w:r>
        <w:tab/>
      </w:r>
    </w:p>
    <w:p w14:paraId="6BDC2C97" w14:textId="77777777" w:rsidR="00392864" w:rsidRDefault="00392864" w:rsidP="00392864">
      <w:pPr>
        <w:pStyle w:val="CS-Body"/>
      </w:pPr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A77D83" w14:textId="77777777" w:rsidR="00392864" w:rsidRDefault="00392864" w:rsidP="00392864">
      <w:pPr>
        <w:pStyle w:val="CS-Body"/>
      </w:pPr>
    </w:p>
    <w:p w14:paraId="4C86F0B7" w14:textId="77777777" w:rsidR="00392864" w:rsidRPr="0058280D" w:rsidRDefault="00392864" w:rsidP="00392864">
      <w:pPr>
        <w:pStyle w:val="CS-Body"/>
      </w:pPr>
      <w:r>
        <w:t>Date: 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E3BCE5" w14:textId="77777777" w:rsidR="00AD30AB" w:rsidRPr="00366084" w:rsidRDefault="00AD30AB" w:rsidP="00366084">
      <w:pPr>
        <w:rPr>
          <w:rFonts w:eastAsia="Times" w:cs="Times New Roman"/>
          <w:color w:val="666666" w:themeColor="text2"/>
        </w:rPr>
      </w:pPr>
    </w:p>
    <w:sectPr w:rsidR="00AD30AB" w:rsidRPr="00366084" w:rsidSect="00737D29">
      <w:headerReference w:type="default" r:id="rId23"/>
      <w:footerReference w:type="default" r:id="rId24"/>
      <w:headerReference w:type="first" r:id="rId25"/>
      <w:footerReference w:type="first" r:id="rId26"/>
      <w:type w:val="continuous"/>
      <w:pgSz w:w="12240" w:h="15840" w:code="1"/>
      <w:pgMar w:top="1440" w:right="1080" w:bottom="1440" w:left="1080" w:header="1008" w:footer="36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Piatek, Jordan" w:date="2024-07-18T15:21:00Z" w:initials="PJ">
    <w:p w14:paraId="781BFAD8" w14:textId="77777777" w:rsidR="009F2F60" w:rsidRDefault="009F2F60" w:rsidP="002D1A40">
      <w:pPr>
        <w:pStyle w:val="CommentText"/>
      </w:pPr>
      <w:r>
        <w:rPr>
          <w:rStyle w:val="CommentReference"/>
        </w:rPr>
        <w:annotationRef/>
      </w:r>
      <w:r>
        <w:t>Need to specify backlog # once RTM has been established</w:t>
      </w:r>
    </w:p>
  </w:comment>
  <w:comment w:id="31" w:author="Piatek, Jordan" w:date="2024-07-18T15:52:00Z" w:initials="PJ">
    <w:p w14:paraId="7905F99F" w14:textId="77777777" w:rsidR="009243EA" w:rsidRDefault="00950FCE" w:rsidP="0094127E">
      <w:pPr>
        <w:pStyle w:val="CommentText"/>
      </w:pPr>
      <w:r>
        <w:rPr>
          <w:rStyle w:val="CommentReference"/>
        </w:rPr>
        <w:annotationRef/>
      </w:r>
      <w:r w:rsidR="009243EA">
        <w:t>Will need to request tolerance from client (eg. $0.02)</w:t>
      </w:r>
    </w:p>
  </w:comment>
  <w:comment w:id="32" w:author="Piatek, Jordan" w:date="2024-07-19T10:10:00Z" w:initials="PJ">
    <w:p w14:paraId="07126713" w14:textId="673229D7" w:rsidR="000D6699" w:rsidRDefault="00EC4043">
      <w:pPr>
        <w:pStyle w:val="CommentText"/>
      </w:pPr>
      <w:r>
        <w:rPr>
          <w:rStyle w:val="CommentReference"/>
        </w:rPr>
        <w:annotationRef/>
      </w:r>
      <w:r w:rsidR="000D6699">
        <w:t>Have implemented for previous client</w:t>
      </w:r>
    </w:p>
    <w:p w14:paraId="5E602942" w14:textId="77777777" w:rsidR="000D6699" w:rsidRDefault="000D6699" w:rsidP="00197716">
      <w:pPr>
        <w:pStyle w:val="CommentText"/>
      </w:pPr>
      <w:r>
        <w:t xml:space="preserve">and could include this added functionality, not highly valuable in specific use case. </w:t>
      </w:r>
    </w:p>
  </w:comment>
  <w:comment w:id="33" w:author="Piatek, Jordan" w:date="2024-07-19T10:11:00Z" w:initials="PJ">
    <w:p w14:paraId="2BF10E00" w14:textId="77777777" w:rsidR="0074630E" w:rsidRDefault="00FB2769" w:rsidP="00217109">
      <w:pPr>
        <w:pStyle w:val="CommentText"/>
      </w:pPr>
      <w:r>
        <w:rPr>
          <w:rStyle w:val="CommentReference"/>
        </w:rPr>
        <w:annotationRef/>
      </w:r>
      <w:r w:rsidR="0074630E">
        <w:t>TBD, or should we use post pend or bill variances?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1BFAD8" w15:done="0"/>
  <w15:commentEx w15:paraId="7905F99F" w15:done="0"/>
  <w15:commentEx w15:paraId="5E602942" w15:done="0"/>
  <w15:commentEx w15:paraId="2BF10E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43B18C" w16cex:dateUtc="2024-07-18T20:21:00Z"/>
  <w16cex:commentExtensible w16cex:durableId="2A43B8AB" w16cex:dateUtc="2024-07-18T20:52:00Z"/>
  <w16cex:commentExtensible w16cex:durableId="2A44B9FE" w16cex:dateUtc="2024-07-19T15:10:00Z"/>
  <w16cex:commentExtensible w16cex:durableId="2A44BA63" w16cex:dateUtc="2024-07-19T1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1BFAD8" w16cid:durableId="2A43B18C"/>
  <w16cid:commentId w16cid:paraId="7905F99F" w16cid:durableId="2A43B8AB"/>
  <w16cid:commentId w16cid:paraId="5E602942" w16cid:durableId="2A44B9FE"/>
  <w16cid:commentId w16cid:paraId="2BF10E00" w16cid:durableId="2A44BA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53D1C" w14:textId="77777777" w:rsidR="00451A55" w:rsidRDefault="00451A55" w:rsidP="007C7C50">
      <w:r>
        <w:separator/>
      </w:r>
    </w:p>
  </w:endnote>
  <w:endnote w:type="continuationSeparator" w:id="0">
    <w:p w14:paraId="516354F7" w14:textId="77777777" w:rsidR="00451A55" w:rsidRDefault="00451A55" w:rsidP="007C7C50">
      <w:r>
        <w:continuationSeparator/>
      </w:r>
    </w:p>
  </w:endnote>
  <w:endnote w:type="continuationNotice" w:id="1">
    <w:p w14:paraId="4C3142A6" w14:textId="77777777" w:rsidR="00451A55" w:rsidRDefault="00451A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3818D" w14:textId="264B74A3" w:rsidR="0054450B" w:rsidRDefault="00000000" w:rsidP="00011D1B">
    <w:pPr>
      <w:pStyle w:val="Footer"/>
      <w:rPr>
        <w:rStyle w:val="FootnoteTextChar"/>
      </w:rPr>
    </w:pPr>
    <w:sdt>
      <w:sdtPr>
        <w:alias w:val="Publish Date"/>
        <w:tag w:val=""/>
        <w:id w:val="1119886132"/>
        <w:dataBinding w:prefixMappings="xmlns:ns0='http://schemas.microsoft.com/office/2006/coverPageProps' " w:xpath="/ns0:CoverPageProperties[1]/ns0:PublishDate[1]" w:storeItemID="{55AF091B-3C7A-41E3-B477-F2FDAA23CFDA}"/>
        <w:date w:fullDate="2024-07-18T00:00:00Z">
          <w:dateFormat w:val="MMM d, yyyy"/>
          <w:lid w:val="en-US"/>
          <w:storeMappedDataAs w:val="dateTime"/>
          <w:calendar w:val="gregorian"/>
        </w:date>
      </w:sdtPr>
      <w:sdtContent>
        <w:r w:rsidR="009F2F60">
          <w:t>Jul 18, 2024</w:t>
        </w:r>
      </w:sdtContent>
    </w:sdt>
    <w:r w:rsidR="0054450B">
      <w:t xml:space="preserve"> </w:t>
    </w:r>
    <w:r w:rsidR="0054450B" w:rsidRPr="003F580A">
      <w:t>©</w:t>
    </w:r>
    <w:r w:rsidR="0054450B" w:rsidRPr="003F580A">
      <w:fldChar w:fldCharType="begin"/>
    </w:r>
    <w:r w:rsidR="0054450B" w:rsidRPr="003F580A">
      <w:instrText xml:space="preserve"> DATE  \@ "yyyy"  \* MERGEFORMAT </w:instrText>
    </w:r>
    <w:r w:rsidR="0054450B" w:rsidRPr="003F580A">
      <w:fldChar w:fldCharType="separate"/>
    </w:r>
    <w:r w:rsidR="00183406">
      <w:rPr>
        <w:noProof/>
      </w:rPr>
      <w:t>2024</w:t>
    </w:r>
    <w:r w:rsidR="0054450B" w:rsidRPr="003F580A">
      <w:fldChar w:fldCharType="end"/>
    </w:r>
    <w:r w:rsidR="0054450B" w:rsidRPr="003F580A">
      <w:t xml:space="preserve"> Crowe</w:t>
    </w:r>
    <w:r w:rsidR="0054450B" w:rsidRPr="00310B1B">
      <w:t xml:space="preserve"> LL</w:t>
    </w:r>
    <w:r w:rsidR="0054450B">
      <w:t>P</w:t>
    </w:r>
  </w:p>
  <w:p w14:paraId="17C04360" w14:textId="2D5AD96B" w:rsidR="0054450B" w:rsidRDefault="0054450B" w:rsidP="00A159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31B3545E" wp14:editId="47B86680">
              <wp:simplePos x="0" y="0"/>
              <wp:positionH relativeFrom="column">
                <wp:posOffset>5499735</wp:posOffset>
              </wp:positionH>
              <wp:positionV relativeFrom="page">
                <wp:posOffset>9361805</wp:posOffset>
              </wp:positionV>
              <wp:extent cx="914400" cy="127635"/>
              <wp:effectExtent l="0" t="0" r="0" b="1016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1276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6EFAB" w14:textId="060D835D" w:rsidR="0054450B" w:rsidRPr="00F23568" w:rsidRDefault="0054450B" w:rsidP="00F23568">
                          <w:pPr>
                            <w:pStyle w:val="Footer"/>
                            <w:jc w:val="right"/>
                            <w:rPr>
                              <w:b/>
                            </w:rPr>
                          </w:pPr>
                          <w:r w:rsidRPr="00F23568">
                            <w:rPr>
                              <w:b/>
                            </w:rPr>
                            <w:fldChar w:fldCharType="begin"/>
                          </w:r>
                          <w:r w:rsidRPr="00F23568">
                            <w:rPr>
                              <w:b/>
                            </w:rPr>
                            <w:instrText xml:space="preserve"> PAGE    \* MERGEFORMAT </w:instrText>
                          </w:r>
                          <w:r w:rsidRPr="00F23568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15</w:t>
                          </w:r>
                          <w:r w:rsidRPr="00F23568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B3545E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4" type="#_x0000_t202" style="position:absolute;margin-left:433.05pt;margin-top:737.15pt;width:1in;height:10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" filled="f" stroked="f" strokeweight=".5pt">
              <v:textbox style="mso-fit-shape-to-text:t" inset="0,0,0,0">
                <w:txbxContent>
                  <w:p w14:paraId="6176EFAB" w14:textId="060D835D" w:rsidR="0054450B" w:rsidRPr="00F23568" w:rsidRDefault="0054450B" w:rsidP="00F23568">
                    <w:pPr>
                      <w:pStyle w:val="Footer"/>
                      <w:jc w:val="right"/>
                      <w:rPr>
                        <w:b/>
                      </w:rPr>
                    </w:pPr>
                    <w:r w:rsidRPr="00F23568">
                      <w:rPr>
                        <w:b/>
                      </w:rPr>
                      <w:fldChar w:fldCharType="begin"/>
                    </w:r>
                    <w:r w:rsidRPr="00F23568">
                      <w:rPr>
                        <w:b/>
                      </w:rPr>
                      <w:instrText xml:space="preserve"> PAGE    \* MERGEFORMAT </w:instrText>
                    </w:r>
                    <w:r w:rsidRPr="00F23568"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  <w:noProof/>
                      </w:rPr>
                      <w:t>15</w:t>
                    </w:r>
                    <w:r w:rsidRPr="00F23568"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D92A32">
      <w:rPr>
        <w:noProof/>
      </w:rPr>
      <mc:AlternateContent>
        <mc:Choice Requires="wps">
          <w:drawing>
            <wp:anchor distT="0" distB="0" distL="114300" distR="114300" simplePos="0" relativeHeight="251658247" behindDoc="0" locked="1" layoutInCell="1" allowOverlap="1" wp14:anchorId="7B43C30A" wp14:editId="115399BE">
              <wp:simplePos x="0" y="0"/>
              <wp:positionH relativeFrom="column">
                <wp:posOffset>0</wp:posOffset>
              </wp:positionH>
              <wp:positionV relativeFrom="page">
                <wp:posOffset>9260205</wp:posOffset>
              </wp:positionV>
              <wp:extent cx="6400800" cy="0"/>
              <wp:effectExtent l="0" t="0" r="0" b="0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002D6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line id="Straight Connector 27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spid="_x0000_s1026" strokecolor="#002d62" strokeweight="2pt" from="0,729.15pt" to="7in,729.15pt" w14:anchorId="7B0FE0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">
              <v:stroke joinstyle="miter"/>
              <w10:wrap anchory="page"/>
              <w10:anchorlock/>
            </v:lin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601CF" w14:textId="77777777" w:rsidR="0054450B" w:rsidRDefault="0054450B" w:rsidP="00A159B9">
    <w:pPr>
      <w:pStyle w:val="Footer"/>
    </w:pPr>
    <w:r w:rsidRPr="00D92A32">
      <w:rPr>
        <w:noProof/>
      </w:rPr>
      <mc:AlternateContent>
        <mc:Choice Requires="wps">
          <w:drawing>
            <wp:anchor distT="0" distB="0" distL="114300" distR="114300" simplePos="0" relativeHeight="251658246" behindDoc="0" locked="1" layoutInCell="1" allowOverlap="1" wp14:anchorId="721A63DE" wp14:editId="79762DE9">
              <wp:simplePos x="0" y="0"/>
              <wp:positionH relativeFrom="column">
                <wp:posOffset>-33655</wp:posOffset>
              </wp:positionH>
              <wp:positionV relativeFrom="page">
                <wp:posOffset>9258300</wp:posOffset>
              </wp:positionV>
              <wp:extent cx="6400800" cy="0"/>
              <wp:effectExtent l="0" t="0" r="0" b="0"/>
              <wp:wrapNone/>
              <wp:docPr id="221" name="Straight Connector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002D6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<w:pict>
            <v:line id="Straight Connector 221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spid="_x0000_s1026" strokecolor="#002d62" strokeweight="2pt" from="-2.65pt,729pt" to="501.35pt,729pt" w14:anchorId="3FEBD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">
              <v:stroke joinstyle="miter"/>
              <w10:wrap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1" layoutInCell="1" allowOverlap="1" wp14:anchorId="45CC43FF" wp14:editId="48596D52">
              <wp:simplePos x="0" y="0"/>
              <wp:positionH relativeFrom="column">
                <wp:posOffset>-36195</wp:posOffset>
              </wp:positionH>
              <wp:positionV relativeFrom="page">
                <wp:posOffset>9373235</wp:posOffset>
              </wp:positionV>
              <wp:extent cx="5599430" cy="694690"/>
              <wp:effectExtent l="0" t="0" r="1270" b="254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9430" cy="6946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85DCED" w14:textId="4EEC6D73" w:rsidR="0054450B" w:rsidRDefault="00000000" w:rsidP="00A159B9">
                          <w:pPr>
                            <w:pStyle w:val="Footer"/>
                            <w:rPr>
                              <w:rStyle w:val="FootnoteTextChar"/>
                            </w:rPr>
                          </w:pPr>
                          <w:sdt>
                            <w:sdtPr>
                              <w:alias w:val="Publish Date"/>
                              <w:tag w:val=""/>
                              <w:id w:val="-1145740443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7-18T00:00:00Z">
                                <w:dateFormat w:val="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9F2F60">
                                <w:t>Jul 18, 2024</w:t>
                              </w:r>
                            </w:sdtContent>
                          </w:sdt>
                          <w:r w:rsidR="0054450B">
                            <w:t xml:space="preserve">  </w:t>
                          </w:r>
                          <w:r w:rsidR="0054450B" w:rsidRPr="003F580A">
                            <w:t>©</w:t>
                          </w:r>
                          <w:r w:rsidR="0054450B" w:rsidRPr="003F580A">
                            <w:fldChar w:fldCharType="begin"/>
                          </w:r>
                          <w:r w:rsidR="0054450B" w:rsidRPr="003F580A">
                            <w:instrText xml:space="preserve"> DATE  \@ "yyyy"  \* MERGEFORMAT </w:instrText>
                          </w:r>
                          <w:r w:rsidR="0054450B" w:rsidRPr="003F580A">
                            <w:fldChar w:fldCharType="separate"/>
                          </w:r>
                          <w:r w:rsidR="00183406">
                            <w:rPr>
                              <w:noProof/>
                            </w:rPr>
                            <w:t>2024</w:t>
                          </w:r>
                          <w:r w:rsidR="0054450B" w:rsidRPr="003F580A">
                            <w:fldChar w:fldCharType="end"/>
                          </w:r>
                          <w:r w:rsidR="0054450B" w:rsidRPr="003F580A">
                            <w:t xml:space="preserve"> Crowe</w:t>
                          </w:r>
                          <w:r w:rsidR="0054450B" w:rsidRPr="00310B1B">
                            <w:t xml:space="preserve"> LL</w:t>
                          </w:r>
                          <w:r w:rsidR="0054450B">
                            <w:t>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CC43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-2.85pt;margin-top:738.05pt;width:440.9pt;height:54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" filled="f" stroked="f" strokeweight=".5pt">
              <v:textbox style="mso-fit-shape-to-text:t" inset="0,0,0,0">
                <w:txbxContent>
                  <w:p w14:paraId="1F85DCED" w14:textId="4EEC6D73" w:rsidR="0054450B" w:rsidRDefault="00000000" w:rsidP="00A159B9">
                    <w:pPr>
                      <w:pStyle w:val="Footer"/>
                      <w:rPr>
                        <w:rStyle w:val="FootnoteTextChar"/>
                      </w:rPr>
                    </w:pPr>
                    <w:sdt>
                      <w:sdtPr>
                        <w:alias w:val="Publish Date"/>
                        <w:tag w:val=""/>
                        <w:id w:val="-1145740443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4-07-18T00:00:00Z">
                          <w:dateFormat w:val="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r w:rsidR="009F2F60">
                          <w:t>Jul 18, 2024</w:t>
                        </w:r>
                      </w:sdtContent>
                    </w:sdt>
                    <w:r w:rsidR="0054450B">
                      <w:t xml:space="preserve">  </w:t>
                    </w:r>
                    <w:r w:rsidR="0054450B" w:rsidRPr="003F580A">
                      <w:t>©</w:t>
                    </w:r>
                    <w:r w:rsidR="0054450B" w:rsidRPr="003F580A">
                      <w:fldChar w:fldCharType="begin"/>
                    </w:r>
                    <w:r w:rsidR="0054450B" w:rsidRPr="003F580A">
                      <w:instrText xml:space="preserve"> DATE  \@ "yyyy"  \* MERGEFORMAT </w:instrText>
                    </w:r>
                    <w:r w:rsidR="0054450B" w:rsidRPr="003F580A">
                      <w:fldChar w:fldCharType="separate"/>
                    </w:r>
                    <w:r w:rsidR="00183406">
                      <w:rPr>
                        <w:noProof/>
                      </w:rPr>
                      <w:t>2024</w:t>
                    </w:r>
                    <w:r w:rsidR="0054450B" w:rsidRPr="003F580A">
                      <w:fldChar w:fldCharType="end"/>
                    </w:r>
                    <w:r w:rsidR="0054450B" w:rsidRPr="003F580A">
                      <w:t xml:space="preserve"> Crowe</w:t>
                    </w:r>
                    <w:r w:rsidR="0054450B" w:rsidRPr="00310B1B">
                      <w:t xml:space="preserve"> LL</w:t>
                    </w:r>
                    <w:r w:rsidR="0054450B">
                      <w:t>P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D92A32">
      <w:rPr>
        <w:noProof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29C3BAE8" wp14:editId="54E62122">
              <wp:simplePos x="0" y="0"/>
              <wp:positionH relativeFrom="column">
                <wp:posOffset>4995545</wp:posOffset>
              </wp:positionH>
              <wp:positionV relativeFrom="page">
                <wp:posOffset>9374505</wp:posOffset>
              </wp:positionV>
              <wp:extent cx="1371600" cy="228600"/>
              <wp:effectExtent l="0" t="0" r="0" b="10160"/>
              <wp:wrapNone/>
              <wp:docPr id="222" name="Text Box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7D92B3" w14:textId="1EA0CF06" w:rsidR="0054450B" w:rsidRPr="00C273E2" w:rsidRDefault="0054450B" w:rsidP="00782FBD">
                          <w:pPr>
                            <w:jc w:val="right"/>
                            <w:rPr>
                              <w:rFonts w:cs="Arial"/>
                              <w:b/>
                              <w:caps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C273E2">
                            <w:rPr>
                              <w:rFonts w:cs="Arial"/>
                              <w:b/>
                              <w:noProof/>
                              <w:color w:val="002D62"/>
                              <w:sz w:val="16"/>
                              <w:szCs w:val="16"/>
                            </w:rPr>
                            <w:drawing>
                              <wp:inline distT="0" distB="0" distL="0" distR="0" wp14:anchorId="6DAA1B06" wp14:editId="31DBB695">
                                <wp:extent cx="104775" cy="114300"/>
                                <wp:effectExtent l="0" t="0" r="9525" b="0"/>
                                <wp:docPr id="16" name="Graphic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age number-01.sv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4775" cy="1143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273E2"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instrText xml:space="preserve"> NUMPAGES  \# "0" \* Arabic  \* MERGEFORMAT </w:instrText>
                          </w:r>
                          <w:r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noProof/>
                              <w:color w:val="002D62"/>
                              <w:sz w:val="16"/>
                              <w:szCs w:val="16"/>
                            </w:rPr>
                            <w:t>15</w:t>
                          </w:r>
                          <w:r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fldChar w:fldCharType="end"/>
                          </w:r>
                          <w:r w:rsidRPr="00C273E2"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color w:val="002D62"/>
                              <w:sz w:val="16"/>
                              <w:szCs w:val="16"/>
                            </w:rPr>
                            <w:t xml:space="preserve"> pages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C3BAE8" id="Text Box 222" o:spid="_x0000_s1037" type="#_x0000_t202" style="position:absolute;margin-left:393.35pt;margin-top:738.15pt;width:108pt;height:1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" filled="f" stroked="f" strokeweight=".5pt">
              <v:textbox style="mso-fit-shape-to-text:t" inset="0,0,0,0">
                <w:txbxContent>
                  <w:p w14:paraId="2A7D92B3" w14:textId="1EA0CF06" w:rsidR="0054450B" w:rsidRPr="00C273E2" w:rsidRDefault="0054450B" w:rsidP="00782FBD">
                    <w:pPr>
                      <w:jc w:val="right"/>
                      <w:rPr>
                        <w:rFonts w:cs="Arial"/>
                        <w:b/>
                        <w:caps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C273E2">
                      <w:rPr>
                        <w:rFonts w:cs="Arial"/>
                        <w:b/>
                        <w:noProof/>
                        <w:color w:val="002D62"/>
                        <w:sz w:val="16"/>
                        <w:szCs w:val="16"/>
                      </w:rPr>
                      <w:drawing>
                        <wp:inline distT="0" distB="0" distL="0" distR="0" wp14:anchorId="6DAA1B06" wp14:editId="31DBB695">
                          <wp:extent cx="104775" cy="114300"/>
                          <wp:effectExtent l="0" t="0" r="9525" b="0"/>
                          <wp:docPr id="16" name="Graphic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age number-01.sv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4775" cy="1143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273E2"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instrText xml:space="preserve"> NUMPAGES  \# "0" \* Arabic  \* MERGEFORMAT </w:instrText>
                    </w:r>
                    <w:r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noProof/>
                        <w:color w:val="002D62"/>
                        <w:sz w:val="16"/>
                        <w:szCs w:val="16"/>
                      </w:rPr>
                      <w:t>15</w:t>
                    </w:r>
                    <w:r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fldChar w:fldCharType="end"/>
                    </w:r>
                    <w:r w:rsidRPr="00C273E2"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="Arial"/>
                        <w:b/>
                        <w:color w:val="002D62"/>
                        <w:sz w:val="16"/>
                        <w:szCs w:val="16"/>
                      </w:rPr>
                      <w:t xml:space="preserve"> pages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C41E8" w14:textId="77777777" w:rsidR="00451A55" w:rsidRDefault="00451A55" w:rsidP="007C7C50">
      <w:r>
        <w:separator/>
      </w:r>
    </w:p>
  </w:footnote>
  <w:footnote w:type="continuationSeparator" w:id="0">
    <w:p w14:paraId="3F206EC9" w14:textId="77777777" w:rsidR="00451A55" w:rsidRDefault="00451A55" w:rsidP="007C7C50">
      <w:r>
        <w:continuationSeparator/>
      </w:r>
    </w:p>
  </w:footnote>
  <w:footnote w:type="continuationNotice" w:id="1">
    <w:p w14:paraId="6CE4AF80" w14:textId="77777777" w:rsidR="00451A55" w:rsidRDefault="00451A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7E3A7" w14:textId="77777777" w:rsidR="0054450B" w:rsidRPr="008255B0" w:rsidRDefault="0054450B" w:rsidP="00C273E2">
    <w:pPr>
      <w:pStyle w:val="Header"/>
      <w:jc w:val="right"/>
      <w:rPr>
        <w:rFonts w:cs="Arial"/>
      </w:rPr>
    </w:pPr>
    <w:r>
      <w:rPr>
        <w:rFonts w:cs="Arial"/>
        <w:noProof/>
      </w:rPr>
      <w:drawing>
        <wp:anchor distT="0" distB="0" distL="114300" distR="114300" simplePos="0" relativeHeight="251658250" behindDoc="1" locked="0" layoutInCell="1" allowOverlap="1" wp14:anchorId="1C36AFAA" wp14:editId="78FDDFC6">
          <wp:simplePos x="0" y="0"/>
          <wp:positionH relativeFrom="column">
            <wp:posOffset>5385897</wp:posOffset>
          </wp:positionH>
          <wp:positionV relativeFrom="paragraph">
            <wp:posOffset>-314267</wp:posOffset>
          </wp:positionV>
          <wp:extent cx="1014986" cy="289561"/>
          <wp:effectExtent l="0" t="0" r="0" b="0"/>
          <wp:wrapTight wrapText="bothSides">
            <wp:wrapPolygon edited="0">
              <wp:start x="2433" y="0"/>
              <wp:lineTo x="0" y="15632"/>
              <wp:lineTo x="0" y="19895"/>
              <wp:lineTo x="7705" y="19895"/>
              <wp:lineTo x="21086" y="18474"/>
              <wp:lineTo x="21086" y="5684"/>
              <wp:lineTo x="4461" y="0"/>
              <wp:lineTo x="2433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Crowe_Logo_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986" cy="289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255B0">
      <w:rPr>
        <w:rFonts w:cs="Arial"/>
        <w:noProof/>
      </w:rPr>
      <mc:AlternateContent>
        <mc:Choice Requires="wps">
          <w:drawing>
            <wp:anchor distT="45720" distB="45720" distL="114300" distR="114300" simplePos="0" relativeHeight="251658243" behindDoc="0" locked="1" layoutInCell="1" allowOverlap="1" wp14:anchorId="3E7EB906" wp14:editId="1E8CEC08">
              <wp:simplePos x="0" y="0"/>
              <wp:positionH relativeFrom="column">
                <wp:posOffset>635</wp:posOffset>
              </wp:positionH>
              <wp:positionV relativeFrom="page">
                <wp:posOffset>410210</wp:posOffset>
              </wp:positionV>
              <wp:extent cx="4691380" cy="228600"/>
              <wp:effectExtent l="0" t="0" r="13970" b="1905"/>
              <wp:wrapNone/>
              <wp:docPr id="230" name="Text 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138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378D06" w14:textId="0F072B64" w:rsidR="0054450B" w:rsidRPr="006C21C6" w:rsidRDefault="00000000" w:rsidP="006C21C6">
                          <w:pPr>
                            <w:rPr>
                              <w:rStyle w:val="CS-CoverSubtitle"/>
                              <w:b/>
                              <w:color w:val="002D62" w:themeColor="accent1"/>
                            </w:rPr>
                          </w:pPr>
                          <w:sdt>
                            <w:sdtPr>
                              <w:rPr>
                                <w:rStyle w:val="CS-Client"/>
                              </w:rPr>
                              <w:alias w:val="Company"/>
                              <w:tag w:val=""/>
                              <w:id w:val="-26408454"/>
                              <w:placeholder>
                                <w:docPart w:val="9E72849480CB4E05B8490FCCBD751649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83406">
                                <w:rPr>
                                  <w:rStyle w:val="CS-Client"/>
                                </w:rPr>
                                <w:t>Powin NetSuite Implementation</w:t>
                              </w:r>
                            </w:sdtContent>
                          </w:sdt>
                          <w:r w:rsidR="0054450B">
                            <w:rPr>
                              <w:rStyle w:val="CS-Client"/>
                            </w:rPr>
                            <w:t xml:space="preserve"> </w:t>
                          </w:r>
                          <w:r w:rsidR="0054450B" w:rsidRPr="00DC4D64">
                            <w:rPr>
                              <w:rStyle w:val="CS-CoverSubtitle"/>
                            </w:rPr>
                            <w:fldChar w:fldCharType="begin"/>
                          </w:r>
                          <w:r w:rsidR="0054450B" w:rsidRPr="00DC4D64">
                            <w:rPr>
                              <w:rStyle w:val="CS-CoverSubtitle"/>
                            </w:rPr>
                            <w:instrText xml:space="preserve"> SUBJECT   \* MERGEFORMAT </w:instrText>
                          </w:r>
                          <w:r w:rsidR="0054450B" w:rsidRPr="00DC4D64">
                            <w:rPr>
                              <w:rStyle w:val="CS-CoverSubtitle"/>
                            </w:rPr>
                            <w:fldChar w:fldCharType="end"/>
                          </w:r>
                          <w:r w:rsidR="0054450B" w:rsidRPr="00DC4D64">
                            <w:rPr>
                              <w:rStyle w:val="CS-CoverSubtitle"/>
                            </w:rPr>
                            <w:t xml:space="preserve">| </w:t>
                          </w:r>
                          <w:sdt>
                            <w:sdtPr>
                              <w:rPr>
                                <w:rStyle w:val="CS-CoverSubtitle"/>
                              </w:rPr>
                              <w:alias w:val="Header Title"/>
                              <w:tag w:val="Title"/>
                              <w:id w:val="-248200478"/>
                              <w:lock w:val="sdtLocked"/>
                              <w:placeholder>
                                <w:docPart w:val="7745DF1AC706400D937C45F8C2D1724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4450B">
                                <w:rPr>
                                  <w:rStyle w:val="CS-CoverSubtitle"/>
                                </w:rPr>
                                <w:t>Functional Design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7EB906" id="_x0000_t202" coordsize="21600,21600" o:spt="202" path="m,l,21600r21600,l21600,xe">
              <v:stroke joinstyle="miter"/>
              <v:path gradientshapeok="t" o:connecttype="rect"/>
            </v:shapetype>
            <v:shape id="Text Box 230" o:spid="_x0000_s1033" type="#_x0000_t202" style="position:absolute;left:0;text-align:left;margin-left:.05pt;margin-top:32.3pt;width:369.4pt;height:1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" filled="f" stroked="f" strokeweight="0">
              <v:textbox style="mso-fit-shape-to-text:t" inset="0,0,0,0">
                <w:txbxContent>
                  <w:p w14:paraId="4F378D06" w14:textId="0F072B64" w:rsidR="0054450B" w:rsidRPr="006C21C6" w:rsidRDefault="00000000" w:rsidP="006C21C6">
                    <w:pPr>
                      <w:rPr>
                        <w:rStyle w:val="CS-CoverSubtitle"/>
                        <w:b/>
                        <w:color w:val="002D62" w:themeColor="accent1"/>
                      </w:rPr>
                    </w:pPr>
                    <w:sdt>
                      <w:sdtPr>
                        <w:rPr>
                          <w:rStyle w:val="CS-Client"/>
                        </w:rPr>
                        <w:alias w:val="Company"/>
                        <w:tag w:val=""/>
                        <w:id w:val="-26408454"/>
                        <w:placeholder>
                          <w:docPart w:val="9E72849480CB4E05B8490FCCBD751649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r w:rsidR="00183406">
                          <w:rPr>
                            <w:rStyle w:val="CS-Client"/>
                          </w:rPr>
                          <w:t>Powin NetSuite Implementation</w:t>
                        </w:r>
                      </w:sdtContent>
                    </w:sdt>
                    <w:r w:rsidR="0054450B">
                      <w:rPr>
                        <w:rStyle w:val="CS-Client"/>
                      </w:rPr>
                      <w:t xml:space="preserve"> </w:t>
                    </w:r>
                    <w:r w:rsidR="0054450B" w:rsidRPr="00DC4D64">
                      <w:rPr>
                        <w:rStyle w:val="CS-CoverSubtitle"/>
                      </w:rPr>
                      <w:fldChar w:fldCharType="begin"/>
                    </w:r>
                    <w:r w:rsidR="0054450B" w:rsidRPr="00DC4D64">
                      <w:rPr>
                        <w:rStyle w:val="CS-CoverSubtitle"/>
                      </w:rPr>
                      <w:instrText xml:space="preserve"> SUBJECT   \* MERGEFORMAT </w:instrText>
                    </w:r>
                    <w:r w:rsidR="0054450B" w:rsidRPr="00DC4D64">
                      <w:rPr>
                        <w:rStyle w:val="CS-CoverSubtitle"/>
                      </w:rPr>
                      <w:fldChar w:fldCharType="end"/>
                    </w:r>
                    <w:r w:rsidR="0054450B" w:rsidRPr="00DC4D64">
                      <w:rPr>
                        <w:rStyle w:val="CS-CoverSubtitle"/>
                      </w:rPr>
                      <w:t xml:space="preserve">| </w:t>
                    </w:r>
                    <w:sdt>
                      <w:sdtPr>
                        <w:rPr>
                          <w:rStyle w:val="CS-CoverSubtitle"/>
                        </w:rPr>
                        <w:alias w:val="Header Title"/>
                        <w:tag w:val="Title"/>
                        <w:id w:val="-248200478"/>
                        <w:lock w:val="sdtLocked"/>
                        <w:placeholder>
                          <w:docPart w:val="7745DF1AC706400D937C45F8C2D1724C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54450B">
                          <w:rPr>
                            <w:rStyle w:val="CS-CoverSubtitle"/>
                          </w:rPr>
                          <w:t>Functional Design</w:t>
                        </w:r>
                      </w:sdtContent>
                    </w:sdt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76457088" w14:textId="77777777" w:rsidR="0054450B" w:rsidRDefault="0054450B" w:rsidP="001A3D41">
    <w:pPr>
      <w:pStyle w:val="Header"/>
      <w:jc w:val="right"/>
    </w:pPr>
    <w:r w:rsidRPr="008255B0">
      <w:rPr>
        <w:rFonts w:cs="Arial"/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1F47A202" wp14:editId="1A1EFBEC">
              <wp:simplePos x="0" y="0"/>
              <wp:positionH relativeFrom="column">
                <wp:posOffset>0</wp:posOffset>
              </wp:positionH>
              <wp:positionV relativeFrom="page">
                <wp:posOffset>685800</wp:posOffset>
              </wp:positionV>
              <wp:extent cx="6400800" cy="0"/>
              <wp:effectExtent l="0" t="19050" r="3810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50800">
                        <a:solidFill>
                          <a:srgbClr val="002D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2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spid="_x0000_s1026" strokecolor="#002d62" strokeweight="4pt" from="0,54pt" to="7in,54pt" w14:anchorId="4B97F2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">
              <v:stroke joinstyle="miter"/>
              <w10:wrap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1C52C" w14:textId="77777777" w:rsidR="0054450B" w:rsidRDefault="0054450B" w:rsidP="009270A1">
    <w:pPr>
      <w:pStyle w:val="Header"/>
    </w:pPr>
    <w:r>
      <w:rPr>
        <w:rFonts w:cs="Arial"/>
        <w:noProof/>
      </w:rPr>
      <w:drawing>
        <wp:anchor distT="0" distB="0" distL="114300" distR="114300" simplePos="0" relativeHeight="251658249" behindDoc="1" locked="0" layoutInCell="1" allowOverlap="1" wp14:anchorId="635C1724" wp14:editId="5EF0B018">
          <wp:simplePos x="0" y="0"/>
          <wp:positionH relativeFrom="column">
            <wp:posOffset>5360093</wp:posOffset>
          </wp:positionH>
          <wp:positionV relativeFrom="paragraph">
            <wp:posOffset>-311150</wp:posOffset>
          </wp:positionV>
          <wp:extent cx="1014730" cy="289560"/>
          <wp:effectExtent l="0" t="0" r="0" b="0"/>
          <wp:wrapTight wrapText="bothSides">
            <wp:wrapPolygon edited="0">
              <wp:start x="2433" y="0"/>
              <wp:lineTo x="0" y="15632"/>
              <wp:lineTo x="0" y="19895"/>
              <wp:lineTo x="7705" y="19895"/>
              <wp:lineTo x="21086" y="18474"/>
              <wp:lineTo x="21086" y="5684"/>
              <wp:lineTo x="4461" y="0"/>
              <wp:lineTo x="2433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rowe_Logo_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255B0">
      <w:rPr>
        <w:rFonts w:cs="Arial"/>
        <w:noProof/>
      </w:rPr>
      <mc:AlternateContent>
        <mc:Choice Requires="wps">
          <w:drawing>
            <wp:anchor distT="45720" distB="45720" distL="114300" distR="114300" simplePos="0" relativeHeight="251658248" behindDoc="0" locked="1" layoutInCell="1" allowOverlap="1" wp14:anchorId="52A077C3" wp14:editId="711F5505">
              <wp:simplePos x="0" y="0"/>
              <wp:positionH relativeFrom="column">
                <wp:posOffset>-15240</wp:posOffset>
              </wp:positionH>
              <wp:positionV relativeFrom="page">
                <wp:posOffset>426085</wp:posOffset>
              </wp:positionV>
              <wp:extent cx="4690745" cy="146050"/>
              <wp:effectExtent l="0" t="0" r="14605" b="6350"/>
              <wp:wrapNone/>
              <wp:docPr id="227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0745" cy="14605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CS-Client"/>
                            </w:rPr>
                            <w:alias w:val="Company"/>
                            <w:tag w:val=""/>
                            <w:id w:val="131924822"/>
                            <w:lock w:val="sdtLocked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p w14:paraId="3C181EC5" w14:textId="000C3AC5" w:rsidR="0054450B" w:rsidRPr="00D13AE3" w:rsidRDefault="00183406" w:rsidP="00902C7E">
                              <w:pPr>
                                <w:rPr>
                                  <w:rStyle w:val="CS-Client"/>
                                </w:rPr>
                              </w:pPr>
                              <w:r>
                                <w:rPr>
                                  <w:rStyle w:val="CS-Client"/>
                                </w:rPr>
                                <w:t>Powin</w:t>
                              </w:r>
                              <w:r w:rsidR="007A3E23">
                                <w:rPr>
                                  <w:rStyle w:val="CS-Client"/>
                                </w:rPr>
                                <w:t xml:space="preserve"> NetSuite Implementation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A077C3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35" type="#_x0000_t202" style="position:absolute;margin-left:-1.2pt;margin-top:33.55pt;width:369.35pt;height:11.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" filled="f" stroked="f" strokeweight="0">
              <v:textbox style="mso-fit-shape-to-text:t" inset="0,0,0,0">
                <w:txbxContent>
                  <w:sdt>
                    <w:sdtPr>
                      <w:rPr>
                        <w:rStyle w:val="CS-Client"/>
                      </w:rPr>
                      <w:alias w:val="Company"/>
                      <w:tag w:val=""/>
                      <w:id w:val="131924822"/>
                      <w:lock w:val="sdtLocked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p w14:paraId="3C181EC5" w14:textId="000C3AC5" w:rsidR="0054450B" w:rsidRPr="00D13AE3" w:rsidRDefault="00183406" w:rsidP="00902C7E">
                        <w:pPr>
                          <w:rPr>
                            <w:rStyle w:val="CS-Client"/>
                          </w:rPr>
                        </w:pPr>
                        <w:r>
                          <w:rPr>
                            <w:rStyle w:val="CS-Client"/>
                          </w:rPr>
                          <w:t>Powin</w:t>
                        </w:r>
                        <w:r w:rsidR="007A3E23">
                          <w:rPr>
                            <w:rStyle w:val="CS-Client"/>
                          </w:rPr>
                          <w:t xml:space="preserve"> NetSuite Implementation</w:t>
                        </w:r>
                      </w:p>
                    </w:sdtContent>
                  </w:sdt>
                </w:txbxContent>
              </v:textbox>
              <w10:wrap anchory="page"/>
              <w10:anchorlock/>
            </v:shape>
          </w:pict>
        </mc:Fallback>
      </mc:AlternateContent>
    </w:r>
    <w:r w:rsidRPr="008255B0">
      <w:rPr>
        <w:rFonts w:cs="Arial"/>
        <w:noProof/>
      </w:rPr>
      <mc:AlternateContent>
        <mc:Choice Requires="wps">
          <w:drawing>
            <wp:anchor distT="0" distB="0" distL="114300" distR="114300" simplePos="0" relativeHeight="251658245" behindDoc="0" locked="1" layoutInCell="1" allowOverlap="1" wp14:anchorId="5A0D9135" wp14:editId="558889C6">
              <wp:simplePos x="0" y="0"/>
              <wp:positionH relativeFrom="column">
                <wp:posOffset>-15240</wp:posOffset>
              </wp:positionH>
              <wp:positionV relativeFrom="page">
                <wp:posOffset>685800</wp:posOffset>
              </wp:positionV>
              <wp:extent cx="6400800" cy="0"/>
              <wp:effectExtent l="0" t="19050" r="38100" b="38100"/>
              <wp:wrapNone/>
              <wp:docPr id="246" name="Straight Connector 2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50800">
                        <a:solidFill>
                          <a:srgbClr val="002D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24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spid="_x0000_s1026" strokecolor="#002d62" strokeweight="4pt" from="-1.2pt,54pt" to="502.8pt,54pt" w14:anchorId="7D8325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">
              <v:stroke joinstyle="miter"/>
              <w10:wrap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226C1080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FDB913" w:themeColor="accent2"/>
      </w:rPr>
    </w:lvl>
  </w:abstractNum>
  <w:abstractNum w:abstractNumId="1" w15:restartNumberingAfterBreak="0">
    <w:nsid w:val="FFFFFF82"/>
    <w:multiLevelType w:val="singleLevel"/>
    <w:tmpl w:val="88EE9AD4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FDB913" w:themeColor="accent2"/>
      </w:rPr>
    </w:lvl>
  </w:abstractNum>
  <w:abstractNum w:abstractNumId="2" w15:restartNumberingAfterBreak="0">
    <w:nsid w:val="FFFFFF83"/>
    <w:multiLevelType w:val="singleLevel"/>
    <w:tmpl w:val="B96E2FC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FDB913" w:themeColor="accent2"/>
      </w:rPr>
    </w:lvl>
  </w:abstractNum>
  <w:abstractNum w:abstractNumId="3" w15:restartNumberingAfterBreak="0">
    <w:nsid w:val="002D6FB5"/>
    <w:multiLevelType w:val="hybridMultilevel"/>
    <w:tmpl w:val="0ADC14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F41AB"/>
    <w:multiLevelType w:val="multilevel"/>
    <w:tmpl w:val="B57CD6C6"/>
    <w:styleLink w:val="NumberedHeadings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color w:val="666666" w:themeColor="text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750" w:hanging="360"/>
      </w:pPr>
      <w:rPr>
        <w:rFonts w:asciiTheme="majorHAnsi" w:hAnsiTheme="majorHAnsi" w:hint="default"/>
        <w:b/>
        <w:i w:val="0"/>
        <w:color w:val="666666" w:themeColor="text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810" w:hanging="360"/>
      </w:pPr>
      <w:rPr>
        <w:rFonts w:asciiTheme="majorHAnsi" w:hAnsiTheme="majorHAnsi" w:hint="default"/>
        <w:b/>
        <w:i w:val="0"/>
        <w:color w:val="666666" w:themeColor="text2"/>
      </w:rPr>
    </w:lvl>
    <w:lvl w:ilvl="3">
      <w:start w:val="1"/>
      <w:numFmt w:val="decimal"/>
      <w:lvlText w:val="(%4)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080F611C"/>
    <w:multiLevelType w:val="hybridMultilevel"/>
    <w:tmpl w:val="507A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D7F43"/>
    <w:multiLevelType w:val="multilevel"/>
    <w:tmpl w:val="F202E300"/>
    <w:styleLink w:val="CroweLists"/>
    <w:lvl w:ilvl="0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  <w:color w:val="FDB913" w:themeColor="accent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720" w:firstLine="0"/>
      </w:pPr>
      <w:rPr>
        <w:rFonts w:ascii="Courier New" w:hAnsi="Courier New" w:hint="default"/>
        <w:color w:val="FDB913" w:themeColor="accent2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  <w:color w:val="FDB913" w:themeColor="accent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440" w:firstLine="0"/>
      </w:pPr>
      <w:rPr>
        <w:rFonts w:ascii="Symbol" w:hAnsi="Symbol" w:hint="default"/>
        <w:color w:val="FDB913" w:themeColor="accent2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1800" w:firstLine="0"/>
      </w:pPr>
      <w:rPr>
        <w:rFonts w:ascii="Courier New" w:hAnsi="Courier New" w:cs="Courier New" w:hint="default"/>
        <w:color w:val="FDB913" w:themeColor="accent2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160" w:firstLine="0"/>
      </w:pPr>
      <w:rPr>
        <w:rFonts w:ascii="Wingdings" w:hAnsi="Wingdings" w:hint="default"/>
        <w:color w:val="FDB913" w:themeColor="accent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520" w:firstLine="0"/>
      </w:pPr>
      <w:rPr>
        <w:rFonts w:ascii="Symbol" w:hAnsi="Symbol" w:hint="default"/>
        <w:color w:val="FDB913" w:themeColor="accent2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2880" w:firstLine="0"/>
      </w:pPr>
      <w:rPr>
        <w:rFonts w:ascii="Courier New" w:hAnsi="Courier New" w:cs="Courier New" w:hint="default"/>
        <w:color w:val="FDB913" w:themeColor="accent2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240" w:firstLine="0"/>
      </w:pPr>
      <w:rPr>
        <w:rFonts w:ascii="Wingdings" w:hAnsi="Wingdings" w:hint="default"/>
        <w:color w:val="FDB913" w:themeColor="accent2"/>
      </w:rPr>
    </w:lvl>
  </w:abstractNum>
  <w:abstractNum w:abstractNumId="7" w15:restartNumberingAfterBreak="0">
    <w:nsid w:val="0AE05E98"/>
    <w:multiLevelType w:val="hybridMultilevel"/>
    <w:tmpl w:val="D752F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67317"/>
    <w:multiLevelType w:val="hybridMultilevel"/>
    <w:tmpl w:val="E92E0E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A6DD7"/>
    <w:multiLevelType w:val="hybridMultilevel"/>
    <w:tmpl w:val="1D466FFA"/>
    <w:lvl w:ilvl="0" w:tplc="9AFE677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42FDA"/>
    <w:multiLevelType w:val="hybridMultilevel"/>
    <w:tmpl w:val="D1ECF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45856"/>
    <w:multiLevelType w:val="hybridMultilevel"/>
    <w:tmpl w:val="A8506E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D20D6"/>
    <w:multiLevelType w:val="hybridMultilevel"/>
    <w:tmpl w:val="8AC64C52"/>
    <w:lvl w:ilvl="0" w:tplc="5816AD28"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A1299"/>
    <w:multiLevelType w:val="multilevel"/>
    <w:tmpl w:val="D5B2C42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FDB913" w:themeColor="accent2"/>
      </w:rPr>
    </w:lvl>
    <w:lvl w:ilvl="1">
      <w:start w:val="1"/>
      <w:numFmt w:val="bullet"/>
      <w:lvlRestart w:val="0"/>
      <w:lvlText w:val="o"/>
      <w:lvlJc w:val="left"/>
      <w:pPr>
        <w:ind w:left="720" w:hanging="360"/>
      </w:pPr>
      <w:rPr>
        <w:rFonts w:ascii="Courier New" w:hAnsi="Courier New" w:hint="default"/>
        <w:color w:val="FDB913" w:themeColor="accent2"/>
      </w:rPr>
    </w:lvl>
    <w:lvl w:ilvl="2">
      <w:start w:val="1"/>
      <w:numFmt w:val="bullet"/>
      <w:lvlRestart w:val="0"/>
      <w:lvlText w:val=""/>
      <w:lvlJc w:val="left"/>
      <w:pPr>
        <w:ind w:left="1080" w:hanging="360"/>
      </w:pPr>
      <w:rPr>
        <w:rFonts w:ascii="Wingdings" w:hAnsi="Wingdings" w:hint="default"/>
        <w:color w:val="FDB913" w:themeColor="accent2"/>
      </w:rPr>
    </w:lvl>
    <w:lvl w:ilvl="3">
      <w:start w:val="1"/>
      <w:numFmt w:val="bullet"/>
      <w:lvlRestart w:val="0"/>
      <w:lvlText w:val=""/>
      <w:lvlJc w:val="left"/>
      <w:pPr>
        <w:ind w:left="1440" w:hanging="360"/>
      </w:pPr>
      <w:rPr>
        <w:rFonts w:ascii="Symbol" w:hAnsi="Symbol" w:hint="default"/>
        <w:color w:val="FDB913" w:themeColor="accent2"/>
      </w:rPr>
    </w:lvl>
    <w:lvl w:ilvl="4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hint="default"/>
        <w:color w:val="FDB913" w:themeColor="accent2"/>
      </w:rPr>
    </w:lvl>
    <w:lvl w:ilvl="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  <w:color w:val="FDB913" w:themeColor="accent2"/>
      </w:rPr>
    </w:lvl>
    <w:lvl w:ilvl="6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  <w:color w:val="FDB913" w:themeColor="accent2"/>
      </w:rPr>
    </w:lvl>
    <w:lvl w:ilvl="7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hint="default"/>
        <w:color w:val="FDB913" w:themeColor="accent2"/>
      </w:rPr>
    </w:lvl>
    <w:lvl w:ilvl="8">
      <w:start w:val="1"/>
      <w:numFmt w:val="bullet"/>
      <w:lvlRestart w:val="0"/>
      <w:lvlText w:val=""/>
      <w:lvlJc w:val="left"/>
      <w:pPr>
        <w:ind w:left="3240" w:hanging="360"/>
      </w:pPr>
      <w:rPr>
        <w:rFonts w:ascii="Wingdings" w:hAnsi="Wingdings" w:hint="default"/>
        <w:color w:val="FDB913" w:themeColor="accent2"/>
      </w:rPr>
    </w:lvl>
  </w:abstractNum>
  <w:abstractNum w:abstractNumId="14" w15:restartNumberingAfterBreak="0">
    <w:nsid w:val="29A01A93"/>
    <w:multiLevelType w:val="hybridMultilevel"/>
    <w:tmpl w:val="11E87540"/>
    <w:lvl w:ilvl="0" w:tplc="6EC2958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34344"/>
    <w:multiLevelType w:val="hybridMultilevel"/>
    <w:tmpl w:val="F0FE03EC"/>
    <w:lvl w:ilvl="0" w:tplc="CB0AF5A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F4F72"/>
    <w:multiLevelType w:val="hybridMultilevel"/>
    <w:tmpl w:val="CE88BF3C"/>
    <w:lvl w:ilvl="0" w:tplc="0644D5AA">
      <w:start w:val="1"/>
      <w:numFmt w:val="bullet"/>
      <w:pStyle w:val="CS-InstructionText"/>
      <w:lvlText w:val=""/>
      <w:lvlJc w:val="left"/>
      <w:pPr>
        <w:ind w:left="1656" w:hanging="360"/>
      </w:pPr>
      <w:rPr>
        <w:rFonts w:ascii="Symbol" w:hAnsi="Symbol" w:hint="default"/>
        <w:color w:val="CCCCCC" w:themeColor="background2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2F075DC5"/>
    <w:multiLevelType w:val="hybridMultilevel"/>
    <w:tmpl w:val="0FF8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E67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433F60"/>
    <w:multiLevelType w:val="hybridMultilevel"/>
    <w:tmpl w:val="0ADC14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05F4E"/>
    <w:multiLevelType w:val="hybridMultilevel"/>
    <w:tmpl w:val="7632B836"/>
    <w:lvl w:ilvl="0" w:tplc="9FF4FDE2">
      <w:start w:val="2"/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4F6F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7B65EE"/>
    <w:multiLevelType w:val="hybridMultilevel"/>
    <w:tmpl w:val="CECAA3B6"/>
    <w:lvl w:ilvl="0" w:tplc="0324CC3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D109F"/>
    <w:multiLevelType w:val="hybridMultilevel"/>
    <w:tmpl w:val="CE7C1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84F3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AD7532"/>
    <w:multiLevelType w:val="hybridMultilevel"/>
    <w:tmpl w:val="D752F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01129"/>
    <w:multiLevelType w:val="hybridMultilevel"/>
    <w:tmpl w:val="8754265C"/>
    <w:lvl w:ilvl="0" w:tplc="BA167C40">
      <w:start w:val="3"/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59C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A6F12"/>
    <w:multiLevelType w:val="hybridMultilevel"/>
    <w:tmpl w:val="A6D2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12E1E"/>
    <w:multiLevelType w:val="hybridMultilevel"/>
    <w:tmpl w:val="0410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77928"/>
    <w:multiLevelType w:val="multilevel"/>
    <w:tmpl w:val="9BAED7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D666178"/>
    <w:multiLevelType w:val="hybridMultilevel"/>
    <w:tmpl w:val="2F46F42C"/>
    <w:lvl w:ilvl="0" w:tplc="E9E484BE">
      <w:start w:val="1"/>
      <w:numFmt w:val="bullet"/>
      <w:pStyle w:val="Instruction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277C1"/>
    <w:multiLevelType w:val="hybridMultilevel"/>
    <w:tmpl w:val="E4E6F1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80A36"/>
    <w:multiLevelType w:val="hybridMultilevel"/>
    <w:tmpl w:val="CE0E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E3378"/>
    <w:multiLevelType w:val="hybridMultilevel"/>
    <w:tmpl w:val="217037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DC65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0947A5"/>
    <w:multiLevelType w:val="hybridMultilevel"/>
    <w:tmpl w:val="AA4A52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77962"/>
    <w:multiLevelType w:val="hybridMultilevel"/>
    <w:tmpl w:val="D59AF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154C7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6FB373B5"/>
    <w:multiLevelType w:val="hybridMultilevel"/>
    <w:tmpl w:val="5636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43B8D"/>
    <w:multiLevelType w:val="hybridMultilevel"/>
    <w:tmpl w:val="8E4A4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234B9"/>
    <w:multiLevelType w:val="hybridMultilevel"/>
    <w:tmpl w:val="D752F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97436"/>
    <w:multiLevelType w:val="hybridMultilevel"/>
    <w:tmpl w:val="132A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0A09FC"/>
    <w:multiLevelType w:val="multilevel"/>
    <w:tmpl w:val="5FAC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7B193337"/>
    <w:multiLevelType w:val="multilevel"/>
    <w:tmpl w:val="F83E2A26"/>
    <w:lvl w:ilvl="0">
      <w:start w:val="1"/>
      <w:numFmt w:val="decimal"/>
      <w:pStyle w:val="CS-ListNumber"/>
      <w:lvlText w:val="%1."/>
      <w:lvlJc w:val="left"/>
      <w:pPr>
        <w:ind w:left="360" w:hanging="360"/>
      </w:pPr>
      <w:rPr>
        <w:rFonts w:asciiTheme="minorHAnsi" w:hAnsiTheme="minorHAns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DB913" w:themeColor="accen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  <w:color w:val="FDB913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Theme="minorHAnsi" w:hAnsiTheme="minorHAnsi" w:hint="default"/>
        <w:color w:val="FDB913" w:themeColor="accen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Theme="minorHAnsi" w:hAnsiTheme="minorHAnsi" w:hint="default"/>
        <w:color w:val="FDB913" w:themeColor="accent2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asciiTheme="minorHAnsi" w:hAnsiTheme="minorHAnsi" w:hint="default"/>
        <w:color w:val="FDB913" w:themeColor="accent2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asciiTheme="minorHAnsi" w:hAnsiTheme="minorHAnsi" w:hint="default"/>
        <w:color w:val="FDB913" w:themeColor="accent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Theme="minorHAnsi" w:hAnsiTheme="minorHAnsi" w:hint="default"/>
        <w:color w:val="FDB913" w:themeColor="accent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Theme="minorHAnsi" w:hAnsiTheme="minorHAnsi" w:hint="default"/>
        <w:color w:val="FDB913" w:themeColor="accent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Theme="minorHAnsi" w:hAnsiTheme="minorHAnsi" w:hint="default"/>
        <w:color w:val="FDB913" w:themeColor="accent2"/>
      </w:rPr>
    </w:lvl>
  </w:abstractNum>
  <w:abstractNum w:abstractNumId="43" w15:restartNumberingAfterBreak="0">
    <w:nsid w:val="7B2A5FCA"/>
    <w:multiLevelType w:val="hybridMultilevel"/>
    <w:tmpl w:val="AF40B500"/>
    <w:lvl w:ilvl="0" w:tplc="6B3E8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672934">
    <w:abstractNumId w:val="6"/>
  </w:num>
  <w:num w:numId="2" w16cid:durableId="355277104">
    <w:abstractNumId w:val="2"/>
  </w:num>
  <w:num w:numId="3" w16cid:durableId="1022515518">
    <w:abstractNumId w:val="1"/>
  </w:num>
  <w:num w:numId="4" w16cid:durableId="1790470613">
    <w:abstractNumId w:val="0"/>
  </w:num>
  <w:num w:numId="5" w16cid:durableId="1483303739">
    <w:abstractNumId w:val="16"/>
  </w:num>
  <w:num w:numId="6" w16cid:durableId="1454252731">
    <w:abstractNumId w:val="29"/>
  </w:num>
  <w:num w:numId="7" w16cid:durableId="6904031">
    <w:abstractNumId w:val="4"/>
  </w:num>
  <w:num w:numId="8" w16cid:durableId="264339249">
    <w:abstractNumId w:val="41"/>
  </w:num>
  <w:num w:numId="9" w16cid:durableId="510067624">
    <w:abstractNumId w:val="13"/>
  </w:num>
  <w:num w:numId="10" w16cid:durableId="1325352520">
    <w:abstractNumId w:val="42"/>
  </w:num>
  <w:num w:numId="11" w16cid:durableId="342365906">
    <w:abstractNumId w:val="25"/>
  </w:num>
  <w:num w:numId="12" w16cid:durableId="1830705456">
    <w:abstractNumId w:val="12"/>
  </w:num>
  <w:num w:numId="13" w16cid:durableId="943456746">
    <w:abstractNumId w:val="15"/>
  </w:num>
  <w:num w:numId="14" w16cid:durableId="1447503826">
    <w:abstractNumId w:val="43"/>
  </w:num>
  <w:num w:numId="15" w16cid:durableId="1021052059">
    <w:abstractNumId w:val="4"/>
  </w:num>
  <w:num w:numId="16" w16cid:durableId="1512329628">
    <w:abstractNumId w:val="20"/>
  </w:num>
  <w:num w:numId="17" w16cid:durableId="799422776">
    <w:abstractNumId w:val="30"/>
  </w:num>
  <w:num w:numId="18" w16cid:durableId="578099560">
    <w:abstractNumId w:val="8"/>
  </w:num>
  <w:num w:numId="19" w16cid:durableId="1819960062">
    <w:abstractNumId w:val="34"/>
  </w:num>
  <w:num w:numId="20" w16cid:durableId="561140219">
    <w:abstractNumId w:val="11"/>
  </w:num>
  <w:num w:numId="21" w16cid:durableId="380180462">
    <w:abstractNumId w:val="14"/>
  </w:num>
  <w:num w:numId="22" w16cid:durableId="752050916">
    <w:abstractNumId w:val="23"/>
  </w:num>
  <w:num w:numId="23" w16cid:durableId="702707276">
    <w:abstractNumId w:val="19"/>
  </w:num>
  <w:num w:numId="24" w16cid:durableId="1322736436">
    <w:abstractNumId w:val="3"/>
  </w:num>
  <w:num w:numId="25" w16cid:durableId="195195469">
    <w:abstractNumId w:val="32"/>
  </w:num>
  <w:num w:numId="26" w16cid:durableId="1478523728">
    <w:abstractNumId w:val="39"/>
  </w:num>
  <w:num w:numId="27" w16cid:durableId="1253392887">
    <w:abstractNumId w:val="7"/>
  </w:num>
  <w:num w:numId="28" w16cid:durableId="634795443">
    <w:abstractNumId w:val="24"/>
  </w:num>
  <w:num w:numId="29" w16cid:durableId="1777098376">
    <w:abstractNumId w:val="9"/>
  </w:num>
  <w:num w:numId="30" w16cid:durableId="748775874">
    <w:abstractNumId w:val="28"/>
  </w:num>
  <w:num w:numId="31" w16cid:durableId="1103376509">
    <w:abstractNumId w:val="22"/>
  </w:num>
  <w:num w:numId="32" w16cid:durableId="71520519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60103060">
    <w:abstractNumId w:val="37"/>
  </w:num>
  <w:num w:numId="34" w16cid:durableId="197586735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21459006">
    <w:abstractNumId w:val="27"/>
  </w:num>
  <w:num w:numId="36" w16cid:durableId="673069608">
    <w:abstractNumId w:val="26"/>
  </w:num>
  <w:num w:numId="37" w16cid:durableId="806775384">
    <w:abstractNumId w:val="38"/>
  </w:num>
  <w:num w:numId="38" w16cid:durableId="791825385">
    <w:abstractNumId w:val="36"/>
  </w:num>
  <w:num w:numId="39" w16cid:durableId="1917282994">
    <w:abstractNumId w:val="40"/>
  </w:num>
  <w:num w:numId="40" w16cid:durableId="822812062">
    <w:abstractNumId w:val="31"/>
  </w:num>
  <w:num w:numId="41" w16cid:durableId="119425926">
    <w:abstractNumId w:val="10"/>
  </w:num>
  <w:num w:numId="42" w16cid:durableId="1985549979">
    <w:abstractNumId w:val="35"/>
  </w:num>
  <w:num w:numId="43" w16cid:durableId="636683084">
    <w:abstractNumId w:val="17"/>
  </w:num>
  <w:num w:numId="44" w16cid:durableId="914631340">
    <w:abstractNumId w:val="21"/>
  </w:num>
  <w:num w:numId="45" w16cid:durableId="1901860102">
    <w:abstractNumId w:val="18"/>
  </w:num>
  <w:num w:numId="46" w16cid:durableId="2087997305">
    <w:abstractNumId w:val="5"/>
  </w:num>
  <w:num w:numId="47" w16cid:durableId="69811329">
    <w:abstractNumId w:val="3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iatek, Jordan">
    <w15:presenceInfo w15:providerId="AD" w15:userId="S::Jordan.Piatek@crowe.com::5f58bd8a-c4b4-488f-a432-18e34752ca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Theme/>
  <w:styleLockQFSet/>
  <w:defaultTabStop w:val="36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1D9"/>
    <w:rsid w:val="00000A1C"/>
    <w:rsid w:val="00000C02"/>
    <w:rsid w:val="00001C0E"/>
    <w:rsid w:val="0000241A"/>
    <w:rsid w:val="00003625"/>
    <w:rsid w:val="00003675"/>
    <w:rsid w:val="00003F0A"/>
    <w:rsid w:val="00003FF5"/>
    <w:rsid w:val="0000505D"/>
    <w:rsid w:val="0000611D"/>
    <w:rsid w:val="00006468"/>
    <w:rsid w:val="00006D1A"/>
    <w:rsid w:val="00006EE3"/>
    <w:rsid w:val="00007562"/>
    <w:rsid w:val="00007945"/>
    <w:rsid w:val="0001036B"/>
    <w:rsid w:val="00010A64"/>
    <w:rsid w:val="00011D1B"/>
    <w:rsid w:val="00011FA2"/>
    <w:rsid w:val="000122EE"/>
    <w:rsid w:val="00012372"/>
    <w:rsid w:val="0001285E"/>
    <w:rsid w:val="00013544"/>
    <w:rsid w:val="00013F50"/>
    <w:rsid w:val="000149BA"/>
    <w:rsid w:val="000157AB"/>
    <w:rsid w:val="00015DA4"/>
    <w:rsid w:val="00017194"/>
    <w:rsid w:val="000173CF"/>
    <w:rsid w:val="00020B87"/>
    <w:rsid w:val="00020FC4"/>
    <w:rsid w:val="0002184F"/>
    <w:rsid w:val="00021CDE"/>
    <w:rsid w:val="00021D85"/>
    <w:rsid w:val="0002272A"/>
    <w:rsid w:val="00022D68"/>
    <w:rsid w:val="00024B27"/>
    <w:rsid w:val="00024E95"/>
    <w:rsid w:val="00026969"/>
    <w:rsid w:val="00026C48"/>
    <w:rsid w:val="00026C82"/>
    <w:rsid w:val="00027FC8"/>
    <w:rsid w:val="00030192"/>
    <w:rsid w:val="00030500"/>
    <w:rsid w:val="00030D5B"/>
    <w:rsid w:val="000312E8"/>
    <w:rsid w:val="000316A5"/>
    <w:rsid w:val="0003218B"/>
    <w:rsid w:val="0003258E"/>
    <w:rsid w:val="00032D5A"/>
    <w:rsid w:val="0003303B"/>
    <w:rsid w:val="00034466"/>
    <w:rsid w:val="000345BE"/>
    <w:rsid w:val="00034D32"/>
    <w:rsid w:val="00035BEB"/>
    <w:rsid w:val="00036478"/>
    <w:rsid w:val="0004053C"/>
    <w:rsid w:val="00040906"/>
    <w:rsid w:val="00045229"/>
    <w:rsid w:val="0004607A"/>
    <w:rsid w:val="000466D0"/>
    <w:rsid w:val="000468D3"/>
    <w:rsid w:val="00046BFF"/>
    <w:rsid w:val="000479D7"/>
    <w:rsid w:val="00050027"/>
    <w:rsid w:val="000511EF"/>
    <w:rsid w:val="0005288A"/>
    <w:rsid w:val="00052CF0"/>
    <w:rsid w:val="00053E88"/>
    <w:rsid w:val="00055BE9"/>
    <w:rsid w:val="0005642F"/>
    <w:rsid w:val="000567F6"/>
    <w:rsid w:val="00056E5A"/>
    <w:rsid w:val="000572DE"/>
    <w:rsid w:val="00057E91"/>
    <w:rsid w:val="00061622"/>
    <w:rsid w:val="0006178D"/>
    <w:rsid w:val="00061E7A"/>
    <w:rsid w:val="00062227"/>
    <w:rsid w:val="0006225E"/>
    <w:rsid w:val="000624EC"/>
    <w:rsid w:val="0006275D"/>
    <w:rsid w:val="000634DF"/>
    <w:rsid w:val="000640C5"/>
    <w:rsid w:val="0006431E"/>
    <w:rsid w:val="000657DB"/>
    <w:rsid w:val="00066490"/>
    <w:rsid w:val="00066847"/>
    <w:rsid w:val="00066932"/>
    <w:rsid w:val="00066C91"/>
    <w:rsid w:val="0006742A"/>
    <w:rsid w:val="00067CE3"/>
    <w:rsid w:val="00070511"/>
    <w:rsid w:val="000705A7"/>
    <w:rsid w:val="0007089B"/>
    <w:rsid w:val="000708F3"/>
    <w:rsid w:val="000723FA"/>
    <w:rsid w:val="00072BB2"/>
    <w:rsid w:val="00073882"/>
    <w:rsid w:val="00073DFE"/>
    <w:rsid w:val="00074F5B"/>
    <w:rsid w:val="00075448"/>
    <w:rsid w:val="00075C6B"/>
    <w:rsid w:val="0007600A"/>
    <w:rsid w:val="00076183"/>
    <w:rsid w:val="00077385"/>
    <w:rsid w:val="0008094A"/>
    <w:rsid w:val="00080BE0"/>
    <w:rsid w:val="00080FC1"/>
    <w:rsid w:val="00081533"/>
    <w:rsid w:val="00081C2D"/>
    <w:rsid w:val="0008212A"/>
    <w:rsid w:val="000823CF"/>
    <w:rsid w:val="000828DE"/>
    <w:rsid w:val="00082C16"/>
    <w:rsid w:val="00082CF7"/>
    <w:rsid w:val="00082D95"/>
    <w:rsid w:val="00083A06"/>
    <w:rsid w:val="00083E0A"/>
    <w:rsid w:val="00084246"/>
    <w:rsid w:val="00084648"/>
    <w:rsid w:val="00084BD8"/>
    <w:rsid w:val="00084C62"/>
    <w:rsid w:val="00084C81"/>
    <w:rsid w:val="0008525E"/>
    <w:rsid w:val="000856DE"/>
    <w:rsid w:val="00085DB5"/>
    <w:rsid w:val="00086777"/>
    <w:rsid w:val="00086F26"/>
    <w:rsid w:val="000872AD"/>
    <w:rsid w:val="00087C2E"/>
    <w:rsid w:val="0009022B"/>
    <w:rsid w:val="00091014"/>
    <w:rsid w:val="000912DE"/>
    <w:rsid w:val="00091FE4"/>
    <w:rsid w:val="000926B5"/>
    <w:rsid w:val="00092755"/>
    <w:rsid w:val="00092F99"/>
    <w:rsid w:val="00094384"/>
    <w:rsid w:val="000943EE"/>
    <w:rsid w:val="0009538E"/>
    <w:rsid w:val="000971F7"/>
    <w:rsid w:val="0009725D"/>
    <w:rsid w:val="000972D3"/>
    <w:rsid w:val="000A0424"/>
    <w:rsid w:val="000A1499"/>
    <w:rsid w:val="000A1A74"/>
    <w:rsid w:val="000A1B30"/>
    <w:rsid w:val="000A233B"/>
    <w:rsid w:val="000A2E77"/>
    <w:rsid w:val="000A2EEF"/>
    <w:rsid w:val="000A4912"/>
    <w:rsid w:val="000A4BB0"/>
    <w:rsid w:val="000A4C93"/>
    <w:rsid w:val="000A53FC"/>
    <w:rsid w:val="000A54C7"/>
    <w:rsid w:val="000A5CD9"/>
    <w:rsid w:val="000A6F2F"/>
    <w:rsid w:val="000A7284"/>
    <w:rsid w:val="000B0579"/>
    <w:rsid w:val="000B0DC6"/>
    <w:rsid w:val="000B308E"/>
    <w:rsid w:val="000B3CC9"/>
    <w:rsid w:val="000B510A"/>
    <w:rsid w:val="000B6472"/>
    <w:rsid w:val="000B6CFF"/>
    <w:rsid w:val="000B6F0A"/>
    <w:rsid w:val="000B783D"/>
    <w:rsid w:val="000B7D62"/>
    <w:rsid w:val="000B7DF7"/>
    <w:rsid w:val="000C2164"/>
    <w:rsid w:val="000C21FE"/>
    <w:rsid w:val="000C2A7F"/>
    <w:rsid w:val="000C2B8A"/>
    <w:rsid w:val="000C328A"/>
    <w:rsid w:val="000C3B3B"/>
    <w:rsid w:val="000C59C1"/>
    <w:rsid w:val="000C6F2A"/>
    <w:rsid w:val="000C7471"/>
    <w:rsid w:val="000C7F5F"/>
    <w:rsid w:val="000D0152"/>
    <w:rsid w:val="000D08B6"/>
    <w:rsid w:val="000D0924"/>
    <w:rsid w:val="000D17BA"/>
    <w:rsid w:val="000D196E"/>
    <w:rsid w:val="000D1D68"/>
    <w:rsid w:val="000D2736"/>
    <w:rsid w:val="000D27AD"/>
    <w:rsid w:val="000D2D6B"/>
    <w:rsid w:val="000D3679"/>
    <w:rsid w:val="000D4E7D"/>
    <w:rsid w:val="000D57D6"/>
    <w:rsid w:val="000D5BA0"/>
    <w:rsid w:val="000D5DE5"/>
    <w:rsid w:val="000D5DEB"/>
    <w:rsid w:val="000D6699"/>
    <w:rsid w:val="000D7688"/>
    <w:rsid w:val="000D7C9C"/>
    <w:rsid w:val="000E0C61"/>
    <w:rsid w:val="000E2384"/>
    <w:rsid w:val="000E2812"/>
    <w:rsid w:val="000E3028"/>
    <w:rsid w:val="000E302F"/>
    <w:rsid w:val="000E3796"/>
    <w:rsid w:val="000E3E4F"/>
    <w:rsid w:val="000E5820"/>
    <w:rsid w:val="000E5EFD"/>
    <w:rsid w:val="000E66C6"/>
    <w:rsid w:val="000E6837"/>
    <w:rsid w:val="000E690C"/>
    <w:rsid w:val="000E73CB"/>
    <w:rsid w:val="000E7679"/>
    <w:rsid w:val="000F0B6D"/>
    <w:rsid w:val="000F0B9E"/>
    <w:rsid w:val="000F0E2E"/>
    <w:rsid w:val="000F0FFB"/>
    <w:rsid w:val="000F1091"/>
    <w:rsid w:val="000F1937"/>
    <w:rsid w:val="000F1B1B"/>
    <w:rsid w:val="000F28B9"/>
    <w:rsid w:val="000F2CA0"/>
    <w:rsid w:val="000F3D2E"/>
    <w:rsid w:val="000F43E3"/>
    <w:rsid w:val="000F4BDF"/>
    <w:rsid w:val="000F5A77"/>
    <w:rsid w:val="000F5F50"/>
    <w:rsid w:val="000F6ED2"/>
    <w:rsid w:val="000F76D3"/>
    <w:rsid w:val="000F7A79"/>
    <w:rsid w:val="00100690"/>
    <w:rsid w:val="00100BA8"/>
    <w:rsid w:val="00100F78"/>
    <w:rsid w:val="00101156"/>
    <w:rsid w:val="00101338"/>
    <w:rsid w:val="00101D52"/>
    <w:rsid w:val="00101FBC"/>
    <w:rsid w:val="00102370"/>
    <w:rsid w:val="00103B42"/>
    <w:rsid w:val="00104764"/>
    <w:rsid w:val="00104A5D"/>
    <w:rsid w:val="0010649E"/>
    <w:rsid w:val="00106550"/>
    <w:rsid w:val="001065E7"/>
    <w:rsid w:val="00107A62"/>
    <w:rsid w:val="001106C9"/>
    <w:rsid w:val="001122CA"/>
    <w:rsid w:val="00112E72"/>
    <w:rsid w:val="00113B7A"/>
    <w:rsid w:val="00115C28"/>
    <w:rsid w:val="001161B4"/>
    <w:rsid w:val="001162CD"/>
    <w:rsid w:val="00116C64"/>
    <w:rsid w:val="00116F83"/>
    <w:rsid w:val="00117541"/>
    <w:rsid w:val="0011799A"/>
    <w:rsid w:val="001200C3"/>
    <w:rsid w:val="00120660"/>
    <w:rsid w:val="0012092C"/>
    <w:rsid w:val="001228A5"/>
    <w:rsid w:val="00122C10"/>
    <w:rsid w:val="00123193"/>
    <w:rsid w:val="00123275"/>
    <w:rsid w:val="00123A93"/>
    <w:rsid w:val="00124492"/>
    <w:rsid w:val="001244CE"/>
    <w:rsid w:val="00124BD1"/>
    <w:rsid w:val="00124DC2"/>
    <w:rsid w:val="00125FD1"/>
    <w:rsid w:val="00126EAB"/>
    <w:rsid w:val="00130292"/>
    <w:rsid w:val="0013058D"/>
    <w:rsid w:val="0013065E"/>
    <w:rsid w:val="00130854"/>
    <w:rsid w:val="00130CAD"/>
    <w:rsid w:val="00131083"/>
    <w:rsid w:val="00131643"/>
    <w:rsid w:val="00131820"/>
    <w:rsid w:val="001319C0"/>
    <w:rsid w:val="001321A2"/>
    <w:rsid w:val="001321DD"/>
    <w:rsid w:val="00132F0A"/>
    <w:rsid w:val="00133C39"/>
    <w:rsid w:val="00134201"/>
    <w:rsid w:val="0013474A"/>
    <w:rsid w:val="0013594B"/>
    <w:rsid w:val="00135A3B"/>
    <w:rsid w:val="00135CAD"/>
    <w:rsid w:val="00135F08"/>
    <w:rsid w:val="00136BE2"/>
    <w:rsid w:val="00136C61"/>
    <w:rsid w:val="00136DE5"/>
    <w:rsid w:val="00137FE2"/>
    <w:rsid w:val="001400CE"/>
    <w:rsid w:val="001400F8"/>
    <w:rsid w:val="00140A02"/>
    <w:rsid w:val="0014144F"/>
    <w:rsid w:val="00141BBA"/>
    <w:rsid w:val="00141FD5"/>
    <w:rsid w:val="00142CC6"/>
    <w:rsid w:val="00142F9E"/>
    <w:rsid w:val="0014339E"/>
    <w:rsid w:val="00143D44"/>
    <w:rsid w:val="0014427E"/>
    <w:rsid w:val="001448B9"/>
    <w:rsid w:val="00144E7D"/>
    <w:rsid w:val="001454D4"/>
    <w:rsid w:val="001455B1"/>
    <w:rsid w:val="0014563F"/>
    <w:rsid w:val="0014610A"/>
    <w:rsid w:val="0014612D"/>
    <w:rsid w:val="001461D0"/>
    <w:rsid w:val="00146C82"/>
    <w:rsid w:val="00147842"/>
    <w:rsid w:val="0015057D"/>
    <w:rsid w:val="00152B6D"/>
    <w:rsid w:val="00153F13"/>
    <w:rsid w:val="00154253"/>
    <w:rsid w:val="00154B1A"/>
    <w:rsid w:val="00154D29"/>
    <w:rsid w:val="00154F2E"/>
    <w:rsid w:val="001555C4"/>
    <w:rsid w:val="001572AF"/>
    <w:rsid w:val="0015799D"/>
    <w:rsid w:val="00157B44"/>
    <w:rsid w:val="00160C6F"/>
    <w:rsid w:val="0016268F"/>
    <w:rsid w:val="001627BE"/>
    <w:rsid w:val="00163BF6"/>
    <w:rsid w:val="001641C1"/>
    <w:rsid w:val="00167B73"/>
    <w:rsid w:val="001701A8"/>
    <w:rsid w:val="00170CDF"/>
    <w:rsid w:val="00171595"/>
    <w:rsid w:val="0017238E"/>
    <w:rsid w:val="00173D72"/>
    <w:rsid w:val="00174DBD"/>
    <w:rsid w:val="001754B7"/>
    <w:rsid w:val="00176C61"/>
    <w:rsid w:val="00176D37"/>
    <w:rsid w:val="00176F4B"/>
    <w:rsid w:val="00180B32"/>
    <w:rsid w:val="00181098"/>
    <w:rsid w:val="001811B5"/>
    <w:rsid w:val="0018157D"/>
    <w:rsid w:val="00181793"/>
    <w:rsid w:val="00181962"/>
    <w:rsid w:val="00182598"/>
    <w:rsid w:val="00183406"/>
    <w:rsid w:val="00183E4C"/>
    <w:rsid w:val="0018400F"/>
    <w:rsid w:val="00184EAC"/>
    <w:rsid w:val="00185185"/>
    <w:rsid w:val="001851AB"/>
    <w:rsid w:val="00185340"/>
    <w:rsid w:val="0018539D"/>
    <w:rsid w:val="00185C9B"/>
    <w:rsid w:val="00185CE5"/>
    <w:rsid w:val="001874B3"/>
    <w:rsid w:val="001903F1"/>
    <w:rsid w:val="00191F7B"/>
    <w:rsid w:val="00192745"/>
    <w:rsid w:val="0019338E"/>
    <w:rsid w:val="0019383E"/>
    <w:rsid w:val="00194393"/>
    <w:rsid w:val="001957C2"/>
    <w:rsid w:val="00196125"/>
    <w:rsid w:val="00197529"/>
    <w:rsid w:val="001A0ED5"/>
    <w:rsid w:val="001A1950"/>
    <w:rsid w:val="001A3D41"/>
    <w:rsid w:val="001A4CE0"/>
    <w:rsid w:val="001A582F"/>
    <w:rsid w:val="001A5921"/>
    <w:rsid w:val="001A621F"/>
    <w:rsid w:val="001A65B2"/>
    <w:rsid w:val="001A6D63"/>
    <w:rsid w:val="001A6E38"/>
    <w:rsid w:val="001A7CC4"/>
    <w:rsid w:val="001B1B34"/>
    <w:rsid w:val="001B1B9D"/>
    <w:rsid w:val="001B1C09"/>
    <w:rsid w:val="001B2191"/>
    <w:rsid w:val="001B2498"/>
    <w:rsid w:val="001B266C"/>
    <w:rsid w:val="001B2984"/>
    <w:rsid w:val="001B2CCD"/>
    <w:rsid w:val="001B30E0"/>
    <w:rsid w:val="001B360D"/>
    <w:rsid w:val="001B3AB5"/>
    <w:rsid w:val="001B4727"/>
    <w:rsid w:val="001B5830"/>
    <w:rsid w:val="001B6E82"/>
    <w:rsid w:val="001B6FCC"/>
    <w:rsid w:val="001B7487"/>
    <w:rsid w:val="001B76CF"/>
    <w:rsid w:val="001B7A65"/>
    <w:rsid w:val="001C0035"/>
    <w:rsid w:val="001C2E97"/>
    <w:rsid w:val="001C3270"/>
    <w:rsid w:val="001C37FF"/>
    <w:rsid w:val="001C50E9"/>
    <w:rsid w:val="001C66C8"/>
    <w:rsid w:val="001C6DBD"/>
    <w:rsid w:val="001D0495"/>
    <w:rsid w:val="001D0F03"/>
    <w:rsid w:val="001D15D0"/>
    <w:rsid w:val="001D2756"/>
    <w:rsid w:val="001D3855"/>
    <w:rsid w:val="001D40CF"/>
    <w:rsid w:val="001D4CDF"/>
    <w:rsid w:val="001D4D19"/>
    <w:rsid w:val="001D55AE"/>
    <w:rsid w:val="001D5791"/>
    <w:rsid w:val="001D5AD1"/>
    <w:rsid w:val="001D644B"/>
    <w:rsid w:val="001D65A1"/>
    <w:rsid w:val="001D6C2D"/>
    <w:rsid w:val="001D7E6B"/>
    <w:rsid w:val="001E0F92"/>
    <w:rsid w:val="001E182E"/>
    <w:rsid w:val="001E2277"/>
    <w:rsid w:val="001E2C00"/>
    <w:rsid w:val="001E2C96"/>
    <w:rsid w:val="001E3356"/>
    <w:rsid w:val="001E3F15"/>
    <w:rsid w:val="001E4719"/>
    <w:rsid w:val="001E47A5"/>
    <w:rsid w:val="001E5ABA"/>
    <w:rsid w:val="001E5DA3"/>
    <w:rsid w:val="001E7178"/>
    <w:rsid w:val="001E7477"/>
    <w:rsid w:val="001F10D1"/>
    <w:rsid w:val="001F10D9"/>
    <w:rsid w:val="001F1C9B"/>
    <w:rsid w:val="001F2136"/>
    <w:rsid w:val="001F2684"/>
    <w:rsid w:val="001F2727"/>
    <w:rsid w:val="001F2AEC"/>
    <w:rsid w:val="001F3B93"/>
    <w:rsid w:val="001F4168"/>
    <w:rsid w:val="001F4E39"/>
    <w:rsid w:val="001F4E91"/>
    <w:rsid w:val="001F4F1D"/>
    <w:rsid w:val="001F6323"/>
    <w:rsid w:val="001F693D"/>
    <w:rsid w:val="001F7B17"/>
    <w:rsid w:val="001F7BBA"/>
    <w:rsid w:val="00200F2B"/>
    <w:rsid w:val="00201763"/>
    <w:rsid w:val="00202651"/>
    <w:rsid w:val="00202DF5"/>
    <w:rsid w:val="002035FB"/>
    <w:rsid w:val="0020397B"/>
    <w:rsid w:val="00203EAB"/>
    <w:rsid w:val="00204902"/>
    <w:rsid w:val="00204AB7"/>
    <w:rsid w:val="00204FF9"/>
    <w:rsid w:val="00205114"/>
    <w:rsid w:val="00206C0F"/>
    <w:rsid w:val="002104B8"/>
    <w:rsid w:val="0021178C"/>
    <w:rsid w:val="00211C92"/>
    <w:rsid w:val="00211E6E"/>
    <w:rsid w:val="00214E46"/>
    <w:rsid w:val="002151F5"/>
    <w:rsid w:val="002153CC"/>
    <w:rsid w:val="00216585"/>
    <w:rsid w:val="00216B7E"/>
    <w:rsid w:val="00216F3E"/>
    <w:rsid w:val="0021713B"/>
    <w:rsid w:val="00217168"/>
    <w:rsid w:val="002171AD"/>
    <w:rsid w:val="002175BE"/>
    <w:rsid w:val="002177CA"/>
    <w:rsid w:val="002179FD"/>
    <w:rsid w:val="00220A4F"/>
    <w:rsid w:val="00220B4A"/>
    <w:rsid w:val="00221B48"/>
    <w:rsid w:val="0022227A"/>
    <w:rsid w:val="00223431"/>
    <w:rsid w:val="00223AFA"/>
    <w:rsid w:val="00224C01"/>
    <w:rsid w:val="00224FD8"/>
    <w:rsid w:val="0022576E"/>
    <w:rsid w:val="00225908"/>
    <w:rsid w:val="002261CF"/>
    <w:rsid w:val="00227AE3"/>
    <w:rsid w:val="00227C8C"/>
    <w:rsid w:val="00230B50"/>
    <w:rsid w:val="0023192F"/>
    <w:rsid w:val="00231D6A"/>
    <w:rsid w:val="00232501"/>
    <w:rsid w:val="00232772"/>
    <w:rsid w:val="00232895"/>
    <w:rsid w:val="00232F7C"/>
    <w:rsid w:val="00233070"/>
    <w:rsid w:val="002345BE"/>
    <w:rsid w:val="00234622"/>
    <w:rsid w:val="0023518B"/>
    <w:rsid w:val="00236A79"/>
    <w:rsid w:val="0023743E"/>
    <w:rsid w:val="00237569"/>
    <w:rsid w:val="0023788C"/>
    <w:rsid w:val="00237DAF"/>
    <w:rsid w:val="002401D6"/>
    <w:rsid w:val="00240B02"/>
    <w:rsid w:val="00240BEA"/>
    <w:rsid w:val="002418FE"/>
    <w:rsid w:val="00241FF8"/>
    <w:rsid w:val="002425C2"/>
    <w:rsid w:val="00242744"/>
    <w:rsid w:val="002432A5"/>
    <w:rsid w:val="0024474A"/>
    <w:rsid w:val="0024538B"/>
    <w:rsid w:val="0024582D"/>
    <w:rsid w:val="00245884"/>
    <w:rsid w:val="00247352"/>
    <w:rsid w:val="00247605"/>
    <w:rsid w:val="002477A0"/>
    <w:rsid w:val="00247C2C"/>
    <w:rsid w:val="00247DAD"/>
    <w:rsid w:val="00251E39"/>
    <w:rsid w:val="00251E59"/>
    <w:rsid w:val="00254772"/>
    <w:rsid w:val="00256A01"/>
    <w:rsid w:val="00257AAE"/>
    <w:rsid w:val="00260084"/>
    <w:rsid w:val="002600B4"/>
    <w:rsid w:val="002610F7"/>
    <w:rsid w:val="00261AFA"/>
    <w:rsid w:val="00261D47"/>
    <w:rsid w:val="00262BD9"/>
    <w:rsid w:val="00263018"/>
    <w:rsid w:val="00263366"/>
    <w:rsid w:val="00263DE7"/>
    <w:rsid w:val="00265F36"/>
    <w:rsid w:val="00266449"/>
    <w:rsid w:val="002667BC"/>
    <w:rsid w:val="00266965"/>
    <w:rsid w:val="00272968"/>
    <w:rsid w:val="00272FB4"/>
    <w:rsid w:val="002747EE"/>
    <w:rsid w:val="00274A81"/>
    <w:rsid w:val="00274BE6"/>
    <w:rsid w:val="00274CD7"/>
    <w:rsid w:val="002753D5"/>
    <w:rsid w:val="00275D9A"/>
    <w:rsid w:val="0027643A"/>
    <w:rsid w:val="00277A7A"/>
    <w:rsid w:val="00277B99"/>
    <w:rsid w:val="00277C3B"/>
    <w:rsid w:val="00280243"/>
    <w:rsid w:val="0028154B"/>
    <w:rsid w:val="0028207E"/>
    <w:rsid w:val="00282BB9"/>
    <w:rsid w:val="00283014"/>
    <w:rsid w:val="0028386C"/>
    <w:rsid w:val="00283968"/>
    <w:rsid w:val="00285A00"/>
    <w:rsid w:val="00285F6E"/>
    <w:rsid w:val="00287BDC"/>
    <w:rsid w:val="002909F7"/>
    <w:rsid w:val="0029170D"/>
    <w:rsid w:val="00291796"/>
    <w:rsid w:val="00291AA5"/>
    <w:rsid w:val="00291C16"/>
    <w:rsid w:val="002927CB"/>
    <w:rsid w:val="0029301D"/>
    <w:rsid w:val="002943FC"/>
    <w:rsid w:val="002976B3"/>
    <w:rsid w:val="002A0946"/>
    <w:rsid w:val="002A0FE7"/>
    <w:rsid w:val="002A12B6"/>
    <w:rsid w:val="002A2920"/>
    <w:rsid w:val="002A2DD4"/>
    <w:rsid w:val="002A2EB5"/>
    <w:rsid w:val="002A31BE"/>
    <w:rsid w:val="002A3557"/>
    <w:rsid w:val="002A3DEE"/>
    <w:rsid w:val="002A44D2"/>
    <w:rsid w:val="002A4AB4"/>
    <w:rsid w:val="002A4D2B"/>
    <w:rsid w:val="002A4FC1"/>
    <w:rsid w:val="002A58E0"/>
    <w:rsid w:val="002A5A0A"/>
    <w:rsid w:val="002A658D"/>
    <w:rsid w:val="002A667E"/>
    <w:rsid w:val="002B0E70"/>
    <w:rsid w:val="002B0F9D"/>
    <w:rsid w:val="002B1F79"/>
    <w:rsid w:val="002B4816"/>
    <w:rsid w:val="002B4DA7"/>
    <w:rsid w:val="002B59EB"/>
    <w:rsid w:val="002B59F6"/>
    <w:rsid w:val="002B6309"/>
    <w:rsid w:val="002B7256"/>
    <w:rsid w:val="002B7355"/>
    <w:rsid w:val="002B7CF3"/>
    <w:rsid w:val="002C0673"/>
    <w:rsid w:val="002C0B63"/>
    <w:rsid w:val="002C20C4"/>
    <w:rsid w:val="002C2228"/>
    <w:rsid w:val="002C22CF"/>
    <w:rsid w:val="002C2334"/>
    <w:rsid w:val="002C26C4"/>
    <w:rsid w:val="002C3908"/>
    <w:rsid w:val="002C3F75"/>
    <w:rsid w:val="002C4132"/>
    <w:rsid w:val="002C4546"/>
    <w:rsid w:val="002C482A"/>
    <w:rsid w:val="002C4929"/>
    <w:rsid w:val="002C4AD1"/>
    <w:rsid w:val="002C4D43"/>
    <w:rsid w:val="002C4D6E"/>
    <w:rsid w:val="002C4E71"/>
    <w:rsid w:val="002C4F9C"/>
    <w:rsid w:val="002C5EA8"/>
    <w:rsid w:val="002C7736"/>
    <w:rsid w:val="002D2AF4"/>
    <w:rsid w:val="002D3088"/>
    <w:rsid w:val="002D34AF"/>
    <w:rsid w:val="002D3D85"/>
    <w:rsid w:val="002D4765"/>
    <w:rsid w:val="002D546C"/>
    <w:rsid w:val="002D54C2"/>
    <w:rsid w:val="002D556A"/>
    <w:rsid w:val="002D689D"/>
    <w:rsid w:val="002D7253"/>
    <w:rsid w:val="002D79D6"/>
    <w:rsid w:val="002D7DE9"/>
    <w:rsid w:val="002E0A21"/>
    <w:rsid w:val="002E0D27"/>
    <w:rsid w:val="002E0E8C"/>
    <w:rsid w:val="002E165D"/>
    <w:rsid w:val="002E16F2"/>
    <w:rsid w:val="002E1FFB"/>
    <w:rsid w:val="002E24F4"/>
    <w:rsid w:val="002E326E"/>
    <w:rsid w:val="002E37B8"/>
    <w:rsid w:val="002E384B"/>
    <w:rsid w:val="002E3CD9"/>
    <w:rsid w:val="002E3EB6"/>
    <w:rsid w:val="002E4A35"/>
    <w:rsid w:val="002E4D9B"/>
    <w:rsid w:val="002E52C5"/>
    <w:rsid w:val="002E52F8"/>
    <w:rsid w:val="002E6958"/>
    <w:rsid w:val="002E6BE3"/>
    <w:rsid w:val="002E7FA8"/>
    <w:rsid w:val="002F17FD"/>
    <w:rsid w:val="002F1CAD"/>
    <w:rsid w:val="002F272F"/>
    <w:rsid w:val="002F3534"/>
    <w:rsid w:val="002F3FCB"/>
    <w:rsid w:val="002F414A"/>
    <w:rsid w:val="002F4686"/>
    <w:rsid w:val="002F46B7"/>
    <w:rsid w:val="002F4A57"/>
    <w:rsid w:val="002F5788"/>
    <w:rsid w:val="002F60F6"/>
    <w:rsid w:val="002F6351"/>
    <w:rsid w:val="002F65B7"/>
    <w:rsid w:val="002F75AC"/>
    <w:rsid w:val="0030062F"/>
    <w:rsid w:val="003024C4"/>
    <w:rsid w:val="00302B10"/>
    <w:rsid w:val="00302BB6"/>
    <w:rsid w:val="00302CF7"/>
    <w:rsid w:val="00303A38"/>
    <w:rsid w:val="00303A3E"/>
    <w:rsid w:val="00305290"/>
    <w:rsid w:val="0030583D"/>
    <w:rsid w:val="00305F0A"/>
    <w:rsid w:val="00305F83"/>
    <w:rsid w:val="00306674"/>
    <w:rsid w:val="00306C82"/>
    <w:rsid w:val="00306CD8"/>
    <w:rsid w:val="003071B1"/>
    <w:rsid w:val="0030730D"/>
    <w:rsid w:val="00310B1B"/>
    <w:rsid w:val="0031175B"/>
    <w:rsid w:val="003122BA"/>
    <w:rsid w:val="0031362A"/>
    <w:rsid w:val="003140C1"/>
    <w:rsid w:val="003147D9"/>
    <w:rsid w:val="00314C54"/>
    <w:rsid w:val="003163A2"/>
    <w:rsid w:val="00316D0A"/>
    <w:rsid w:val="003172DD"/>
    <w:rsid w:val="003176CF"/>
    <w:rsid w:val="00320600"/>
    <w:rsid w:val="00320E5F"/>
    <w:rsid w:val="00320EE1"/>
    <w:rsid w:val="003213D0"/>
    <w:rsid w:val="003215C0"/>
    <w:rsid w:val="00322A34"/>
    <w:rsid w:val="00322BA5"/>
    <w:rsid w:val="003231B2"/>
    <w:rsid w:val="0032330B"/>
    <w:rsid w:val="0032455F"/>
    <w:rsid w:val="0032550D"/>
    <w:rsid w:val="0032707F"/>
    <w:rsid w:val="00327250"/>
    <w:rsid w:val="0033034F"/>
    <w:rsid w:val="00330933"/>
    <w:rsid w:val="00330FB9"/>
    <w:rsid w:val="00331444"/>
    <w:rsid w:val="00331950"/>
    <w:rsid w:val="00332D3D"/>
    <w:rsid w:val="00333127"/>
    <w:rsid w:val="00333383"/>
    <w:rsid w:val="00333409"/>
    <w:rsid w:val="003349BB"/>
    <w:rsid w:val="00335037"/>
    <w:rsid w:val="00335475"/>
    <w:rsid w:val="003356B6"/>
    <w:rsid w:val="00335917"/>
    <w:rsid w:val="003360D0"/>
    <w:rsid w:val="00336293"/>
    <w:rsid w:val="00336416"/>
    <w:rsid w:val="00336513"/>
    <w:rsid w:val="00340FAF"/>
    <w:rsid w:val="00341442"/>
    <w:rsid w:val="00341A02"/>
    <w:rsid w:val="00341D4F"/>
    <w:rsid w:val="003422E0"/>
    <w:rsid w:val="00342D6B"/>
    <w:rsid w:val="00342EF6"/>
    <w:rsid w:val="003437F8"/>
    <w:rsid w:val="003444B6"/>
    <w:rsid w:val="00344FDA"/>
    <w:rsid w:val="00345B76"/>
    <w:rsid w:val="003462ED"/>
    <w:rsid w:val="00346BB1"/>
    <w:rsid w:val="00347518"/>
    <w:rsid w:val="0034756F"/>
    <w:rsid w:val="003501D8"/>
    <w:rsid w:val="003505C5"/>
    <w:rsid w:val="003509E3"/>
    <w:rsid w:val="003511FC"/>
    <w:rsid w:val="00351AA3"/>
    <w:rsid w:val="00351B34"/>
    <w:rsid w:val="00352454"/>
    <w:rsid w:val="003545C9"/>
    <w:rsid w:val="00354A43"/>
    <w:rsid w:val="00354F3E"/>
    <w:rsid w:val="00355251"/>
    <w:rsid w:val="00356443"/>
    <w:rsid w:val="00356603"/>
    <w:rsid w:val="00357870"/>
    <w:rsid w:val="00360633"/>
    <w:rsid w:val="00361B17"/>
    <w:rsid w:val="00362FD0"/>
    <w:rsid w:val="00363D04"/>
    <w:rsid w:val="00363E16"/>
    <w:rsid w:val="00364896"/>
    <w:rsid w:val="00364EC6"/>
    <w:rsid w:val="00364F7F"/>
    <w:rsid w:val="00366084"/>
    <w:rsid w:val="00366481"/>
    <w:rsid w:val="0036794A"/>
    <w:rsid w:val="00367EF0"/>
    <w:rsid w:val="00370188"/>
    <w:rsid w:val="003703F4"/>
    <w:rsid w:val="0037261D"/>
    <w:rsid w:val="0037276C"/>
    <w:rsid w:val="00374586"/>
    <w:rsid w:val="00374C9F"/>
    <w:rsid w:val="00374D2E"/>
    <w:rsid w:val="00375593"/>
    <w:rsid w:val="00375FB6"/>
    <w:rsid w:val="003766AD"/>
    <w:rsid w:val="00376A9D"/>
    <w:rsid w:val="003770D7"/>
    <w:rsid w:val="003771C5"/>
    <w:rsid w:val="00381F1D"/>
    <w:rsid w:val="0038351C"/>
    <w:rsid w:val="0038390A"/>
    <w:rsid w:val="00383AD4"/>
    <w:rsid w:val="00384F69"/>
    <w:rsid w:val="00386026"/>
    <w:rsid w:val="0038608F"/>
    <w:rsid w:val="00386425"/>
    <w:rsid w:val="0038650D"/>
    <w:rsid w:val="0038671A"/>
    <w:rsid w:val="00390810"/>
    <w:rsid w:val="00392864"/>
    <w:rsid w:val="00392ACA"/>
    <w:rsid w:val="00392E2A"/>
    <w:rsid w:val="00393A76"/>
    <w:rsid w:val="00393B11"/>
    <w:rsid w:val="00394FD3"/>
    <w:rsid w:val="00395AC1"/>
    <w:rsid w:val="00395BC0"/>
    <w:rsid w:val="00396047"/>
    <w:rsid w:val="003962CF"/>
    <w:rsid w:val="003966BD"/>
    <w:rsid w:val="003971B6"/>
    <w:rsid w:val="003972BE"/>
    <w:rsid w:val="00397DCB"/>
    <w:rsid w:val="003A09FB"/>
    <w:rsid w:val="003A11B0"/>
    <w:rsid w:val="003A23DA"/>
    <w:rsid w:val="003A249F"/>
    <w:rsid w:val="003A3226"/>
    <w:rsid w:val="003A39EB"/>
    <w:rsid w:val="003A4475"/>
    <w:rsid w:val="003A4F77"/>
    <w:rsid w:val="003A50AF"/>
    <w:rsid w:val="003A63DD"/>
    <w:rsid w:val="003A6544"/>
    <w:rsid w:val="003A6692"/>
    <w:rsid w:val="003A66A4"/>
    <w:rsid w:val="003A7496"/>
    <w:rsid w:val="003A7A5C"/>
    <w:rsid w:val="003B125F"/>
    <w:rsid w:val="003B23D9"/>
    <w:rsid w:val="003B2515"/>
    <w:rsid w:val="003B2F4A"/>
    <w:rsid w:val="003B302A"/>
    <w:rsid w:val="003B4545"/>
    <w:rsid w:val="003B67E1"/>
    <w:rsid w:val="003B72C7"/>
    <w:rsid w:val="003B7571"/>
    <w:rsid w:val="003B7F46"/>
    <w:rsid w:val="003C1F2B"/>
    <w:rsid w:val="003C29DC"/>
    <w:rsid w:val="003C3DB2"/>
    <w:rsid w:val="003C4413"/>
    <w:rsid w:val="003C4D69"/>
    <w:rsid w:val="003C4E6C"/>
    <w:rsid w:val="003C51F9"/>
    <w:rsid w:val="003C5B13"/>
    <w:rsid w:val="003C6950"/>
    <w:rsid w:val="003C69A5"/>
    <w:rsid w:val="003C6D4F"/>
    <w:rsid w:val="003D0C75"/>
    <w:rsid w:val="003D20E3"/>
    <w:rsid w:val="003D2D68"/>
    <w:rsid w:val="003D479D"/>
    <w:rsid w:val="003D4D50"/>
    <w:rsid w:val="003D5C6F"/>
    <w:rsid w:val="003D69AD"/>
    <w:rsid w:val="003D71C8"/>
    <w:rsid w:val="003E0C3E"/>
    <w:rsid w:val="003E0E37"/>
    <w:rsid w:val="003E12CD"/>
    <w:rsid w:val="003E13FA"/>
    <w:rsid w:val="003E1486"/>
    <w:rsid w:val="003E3E74"/>
    <w:rsid w:val="003E4027"/>
    <w:rsid w:val="003E40A5"/>
    <w:rsid w:val="003E422B"/>
    <w:rsid w:val="003E4441"/>
    <w:rsid w:val="003E45E4"/>
    <w:rsid w:val="003E4F02"/>
    <w:rsid w:val="003E5BBF"/>
    <w:rsid w:val="003E5BC1"/>
    <w:rsid w:val="003E615B"/>
    <w:rsid w:val="003E6409"/>
    <w:rsid w:val="003E7A6B"/>
    <w:rsid w:val="003F05A1"/>
    <w:rsid w:val="003F05CC"/>
    <w:rsid w:val="003F0C6B"/>
    <w:rsid w:val="003F25A5"/>
    <w:rsid w:val="003F5315"/>
    <w:rsid w:val="003F580A"/>
    <w:rsid w:val="003F73F1"/>
    <w:rsid w:val="003F750A"/>
    <w:rsid w:val="003F7AD1"/>
    <w:rsid w:val="0040168F"/>
    <w:rsid w:val="00401958"/>
    <w:rsid w:val="00401A18"/>
    <w:rsid w:val="00401AA5"/>
    <w:rsid w:val="00401E73"/>
    <w:rsid w:val="00402F99"/>
    <w:rsid w:val="00403229"/>
    <w:rsid w:val="00404CBB"/>
    <w:rsid w:val="0040524F"/>
    <w:rsid w:val="00405524"/>
    <w:rsid w:val="004072B4"/>
    <w:rsid w:val="004108AC"/>
    <w:rsid w:val="00411783"/>
    <w:rsid w:val="00411CEF"/>
    <w:rsid w:val="0041329A"/>
    <w:rsid w:val="004132AC"/>
    <w:rsid w:val="00413A10"/>
    <w:rsid w:val="00414694"/>
    <w:rsid w:val="0041513D"/>
    <w:rsid w:val="00415296"/>
    <w:rsid w:val="00416B11"/>
    <w:rsid w:val="00416BA4"/>
    <w:rsid w:val="0041704A"/>
    <w:rsid w:val="00420D20"/>
    <w:rsid w:val="00421161"/>
    <w:rsid w:val="004214A4"/>
    <w:rsid w:val="00422557"/>
    <w:rsid w:val="0042293E"/>
    <w:rsid w:val="004234CA"/>
    <w:rsid w:val="0042376E"/>
    <w:rsid w:val="0042661C"/>
    <w:rsid w:val="00426B4F"/>
    <w:rsid w:val="004307FE"/>
    <w:rsid w:val="00430E1C"/>
    <w:rsid w:val="004312FF"/>
    <w:rsid w:val="00432609"/>
    <w:rsid w:val="00432854"/>
    <w:rsid w:val="00433031"/>
    <w:rsid w:val="00433AFC"/>
    <w:rsid w:val="0043439E"/>
    <w:rsid w:val="00434D7C"/>
    <w:rsid w:val="00435836"/>
    <w:rsid w:val="00435C00"/>
    <w:rsid w:val="00435EC0"/>
    <w:rsid w:val="0043621C"/>
    <w:rsid w:val="00436773"/>
    <w:rsid w:val="00436896"/>
    <w:rsid w:val="004370C2"/>
    <w:rsid w:val="00437BB3"/>
    <w:rsid w:val="0044014A"/>
    <w:rsid w:val="00440574"/>
    <w:rsid w:val="004409BD"/>
    <w:rsid w:val="00441171"/>
    <w:rsid w:val="00441797"/>
    <w:rsid w:val="00441921"/>
    <w:rsid w:val="00441C3C"/>
    <w:rsid w:val="00443720"/>
    <w:rsid w:val="00443E6E"/>
    <w:rsid w:val="0044437E"/>
    <w:rsid w:val="00444843"/>
    <w:rsid w:val="004449EA"/>
    <w:rsid w:val="00444A07"/>
    <w:rsid w:val="00444F98"/>
    <w:rsid w:val="00445636"/>
    <w:rsid w:val="00445EC1"/>
    <w:rsid w:val="00445FF2"/>
    <w:rsid w:val="00446573"/>
    <w:rsid w:val="004469FA"/>
    <w:rsid w:val="00447AE9"/>
    <w:rsid w:val="0045030A"/>
    <w:rsid w:val="00450422"/>
    <w:rsid w:val="00450CBE"/>
    <w:rsid w:val="00450D12"/>
    <w:rsid w:val="00451880"/>
    <w:rsid w:val="00451A40"/>
    <w:rsid w:val="00451A55"/>
    <w:rsid w:val="00452F58"/>
    <w:rsid w:val="00453B14"/>
    <w:rsid w:val="00453CC8"/>
    <w:rsid w:val="00453E68"/>
    <w:rsid w:val="0045413A"/>
    <w:rsid w:val="00454F89"/>
    <w:rsid w:val="00455A08"/>
    <w:rsid w:val="00455BB5"/>
    <w:rsid w:val="004560D4"/>
    <w:rsid w:val="00456CBF"/>
    <w:rsid w:val="0045703D"/>
    <w:rsid w:val="0045737B"/>
    <w:rsid w:val="004573AA"/>
    <w:rsid w:val="00457726"/>
    <w:rsid w:val="00460041"/>
    <w:rsid w:val="00460341"/>
    <w:rsid w:val="004606F7"/>
    <w:rsid w:val="004611D3"/>
    <w:rsid w:val="004613C1"/>
    <w:rsid w:val="004619A9"/>
    <w:rsid w:val="004627BB"/>
    <w:rsid w:val="00463358"/>
    <w:rsid w:val="004639B0"/>
    <w:rsid w:val="00464DB8"/>
    <w:rsid w:val="00464E1C"/>
    <w:rsid w:val="004665D8"/>
    <w:rsid w:val="0046670F"/>
    <w:rsid w:val="00470DE9"/>
    <w:rsid w:val="0047157B"/>
    <w:rsid w:val="004726B3"/>
    <w:rsid w:val="004749A3"/>
    <w:rsid w:val="0047544A"/>
    <w:rsid w:val="00475C05"/>
    <w:rsid w:val="00475CEA"/>
    <w:rsid w:val="00476611"/>
    <w:rsid w:val="00476B33"/>
    <w:rsid w:val="00477380"/>
    <w:rsid w:val="00480766"/>
    <w:rsid w:val="0048123D"/>
    <w:rsid w:val="00481CF7"/>
    <w:rsid w:val="0048277B"/>
    <w:rsid w:val="00482C5D"/>
    <w:rsid w:val="00484502"/>
    <w:rsid w:val="00484B17"/>
    <w:rsid w:val="004857B3"/>
    <w:rsid w:val="00485F3F"/>
    <w:rsid w:val="00486737"/>
    <w:rsid w:val="004874DE"/>
    <w:rsid w:val="00487B2E"/>
    <w:rsid w:val="004907F8"/>
    <w:rsid w:val="00490A78"/>
    <w:rsid w:val="004915E7"/>
    <w:rsid w:val="00491877"/>
    <w:rsid w:val="004928A9"/>
    <w:rsid w:val="00492EDD"/>
    <w:rsid w:val="00493BC8"/>
    <w:rsid w:val="00494D26"/>
    <w:rsid w:val="00496878"/>
    <w:rsid w:val="004968B0"/>
    <w:rsid w:val="004975AC"/>
    <w:rsid w:val="004A0327"/>
    <w:rsid w:val="004A05B7"/>
    <w:rsid w:val="004A06B2"/>
    <w:rsid w:val="004A0814"/>
    <w:rsid w:val="004A0A7E"/>
    <w:rsid w:val="004A0E67"/>
    <w:rsid w:val="004A1AE2"/>
    <w:rsid w:val="004A1BC0"/>
    <w:rsid w:val="004A2042"/>
    <w:rsid w:val="004A38F3"/>
    <w:rsid w:val="004A3BE3"/>
    <w:rsid w:val="004A3BFD"/>
    <w:rsid w:val="004A3C9B"/>
    <w:rsid w:val="004A403D"/>
    <w:rsid w:val="004A47B8"/>
    <w:rsid w:val="004A481B"/>
    <w:rsid w:val="004A49FB"/>
    <w:rsid w:val="004A4C19"/>
    <w:rsid w:val="004A4CD1"/>
    <w:rsid w:val="004A52B9"/>
    <w:rsid w:val="004A5529"/>
    <w:rsid w:val="004A59C5"/>
    <w:rsid w:val="004A5A9B"/>
    <w:rsid w:val="004A5CA9"/>
    <w:rsid w:val="004A6A3C"/>
    <w:rsid w:val="004A6BDB"/>
    <w:rsid w:val="004A7FA4"/>
    <w:rsid w:val="004B32FB"/>
    <w:rsid w:val="004B4279"/>
    <w:rsid w:val="004B5255"/>
    <w:rsid w:val="004B5A4A"/>
    <w:rsid w:val="004B7AD7"/>
    <w:rsid w:val="004C1808"/>
    <w:rsid w:val="004C1BDD"/>
    <w:rsid w:val="004C2417"/>
    <w:rsid w:val="004C2D78"/>
    <w:rsid w:val="004C43CC"/>
    <w:rsid w:val="004C451D"/>
    <w:rsid w:val="004C4C4B"/>
    <w:rsid w:val="004C4D21"/>
    <w:rsid w:val="004C5040"/>
    <w:rsid w:val="004C571B"/>
    <w:rsid w:val="004C5E9F"/>
    <w:rsid w:val="004C7673"/>
    <w:rsid w:val="004C7A27"/>
    <w:rsid w:val="004D097E"/>
    <w:rsid w:val="004D134F"/>
    <w:rsid w:val="004D1F62"/>
    <w:rsid w:val="004D206F"/>
    <w:rsid w:val="004D208E"/>
    <w:rsid w:val="004D3430"/>
    <w:rsid w:val="004D37B2"/>
    <w:rsid w:val="004D407C"/>
    <w:rsid w:val="004D40C1"/>
    <w:rsid w:val="004D49B4"/>
    <w:rsid w:val="004D5E8D"/>
    <w:rsid w:val="004D6B40"/>
    <w:rsid w:val="004D75C6"/>
    <w:rsid w:val="004D76EE"/>
    <w:rsid w:val="004E0206"/>
    <w:rsid w:val="004E1472"/>
    <w:rsid w:val="004E353B"/>
    <w:rsid w:val="004E3753"/>
    <w:rsid w:val="004E3E6F"/>
    <w:rsid w:val="004E3F19"/>
    <w:rsid w:val="004E42CF"/>
    <w:rsid w:val="004E54A9"/>
    <w:rsid w:val="004E6844"/>
    <w:rsid w:val="004E68A5"/>
    <w:rsid w:val="004E6B36"/>
    <w:rsid w:val="004E786B"/>
    <w:rsid w:val="004F06D1"/>
    <w:rsid w:val="004F078A"/>
    <w:rsid w:val="004F1231"/>
    <w:rsid w:val="004F18B7"/>
    <w:rsid w:val="004F211D"/>
    <w:rsid w:val="004F2477"/>
    <w:rsid w:val="004F2626"/>
    <w:rsid w:val="004F2638"/>
    <w:rsid w:val="004F2FE9"/>
    <w:rsid w:val="004F3FEE"/>
    <w:rsid w:val="004F413E"/>
    <w:rsid w:val="004F421D"/>
    <w:rsid w:val="004F4E11"/>
    <w:rsid w:val="004F4F5A"/>
    <w:rsid w:val="004F5138"/>
    <w:rsid w:val="004F56C4"/>
    <w:rsid w:val="004F5738"/>
    <w:rsid w:val="004F60E7"/>
    <w:rsid w:val="004F6191"/>
    <w:rsid w:val="004F6B8E"/>
    <w:rsid w:val="004F7CD4"/>
    <w:rsid w:val="004F7D07"/>
    <w:rsid w:val="005000F3"/>
    <w:rsid w:val="00500E96"/>
    <w:rsid w:val="00501217"/>
    <w:rsid w:val="0050270D"/>
    <w:rsid w:val="00503457"/>
    <w:rsid w:val="00503B54"/>
    <w:rsid w:val="00503C21"/>
    <w:rsid w:val="00503D66"/>
    <w:rsid w:val="00504118"/>
    <w:rsid w:val="005044AC"/>
    <w:rsid w:val="00504518"/>
    <w:rsid w:val="0050582D"/>
    <w:rsid w:val="005059CC"/>
    <w:rsid w:val="0050698B"/>
    <w:rsid w:val="00506B7E"/>
    <w:rsid w:val="00506C25"/>
    <w:rsid w:val="00507E56"/>
    <w:rsid w:val="005101D1"/>
    <w:rsid w:val="00510A79"/>
    <w:rsid w:val="00510DC4"/>
    <w:rsid w:val="005113C9"/>
    <w:rsid w:val="0051184B"/>
    <w:rsid w:val="00511B62"/>
    <w:rsid w:val="00512C7E"/>
    <w:rsid w:val="0051310D"/>
    <w:rsid w:val="005137ED"/>
    <w:rsid w:val="00514405"/>
    <w:rsid w:val="00514723"/>
    <w:rsid w:val="00514912"/>
    <w:rsid w:val="00514B1F"/>
    <w:rsid w:val="00514D42"/>
    <w:rsid w:val="00517406"/>
    <w:rsid w:val="0051757D"/>
    <w:rsid w:val="00520C38"/>
    <w:rsid w:val="00520E08"/>
    <w:rsid w:val="00521061"/>
    <w:rsid w:val="00521957"/>
    <w:rsid w:val="0052197A"/>
    <w:rsid w:val="00521FF0"/>
    <w:rsid w:val="00523216"/>
    <w:rsid w:val="005234DB"/>
    <w:rsid w:val="005244D2"/>
    <w:rsid w:val="00525C38"/>
    <w:rsid w:val="00526848"/>
    <w:rsid w:val="00526DF8"/>
    <w:rsid w:val="00526E5F"/>
    <w:rsid w:val="0052798A"/>
    <w:rsid w:val="00527C55"/>
    <w:rsid w:val="00530071"/>
    <w:rsid w:val="00530766"/>
    <w:rsid w:val="0053162F"/>
    <w:rsid w:val="005321E0"/>
    <w:rsid w:val="00533B12"/>
    <w:rsid w:val="00535F11"/>
    <w:rsid w:val="00536D97"/>
    <w:rsid w:val="0053704A"/>
    <w:rsid w:val="005372B5"/>
    <w:rsid w:val="0053744D"/>
    <w:rsid w:val="00537B17"/>
    <w:rsid w:val="005403CE"/>
    <w:rsid w:val="0054045B"/>
    <w:rsid w:val="00542F72"/>
    <w:rsid w:val="005430FB"/>
    <w:rsid w:val="00543640"/>
    <w:rsid w:val="00543CFA"/>
    <w:rsid w:val="0054450B"/>
    <w:rsid w:val="00544F2E"/>
    <w:rsid w:val="00546012"/>
    <w:rsid w:val="00546209"/>
    <w:rsid w:val="00546280"/>
    <w:rsid w:val="00546B94"/>
    <w:rsid w:val="00547152"/>
    <w:rsid w:val="00547817"/>
    <w:rsid w:val="00553369"/>
    <w:rsid w:val="0055437B"/>
    <w:rsid w:val="00554EB4"/>
    <w:rsid w:val="0055509C"/>
    <w:rsid w:val="0055572F"/>
    <w:rsid w:val="00560603"/>
    <w:rsid w:val="005607D4"/>
    <w:rsid w:val="00560913"/>
    <w:rsid w:val="00561578"/>
    <w:rsid w:val="005615B3"/>
    <w:rsid w:val="00561B98"/>
    <w:rsid w:val="00561D9A"/>
    <w:rsid w:val="00562317"/>
    <w:rsid w:val="0056231F"/>
    <w:rsid w:val="00563187"/>
    <w:rsid w:val="00564E1C"/>
    <w:rsid w:val="005658B6"/>
    <w:rsid w:val="00567630"/>
    <w:rsid w:val="00570B04"/>
    <w:rsid w:val="00570B5A"/>
    <w:rsid w:val="0057162F"/>
    <w:rsid w:val="00571AAB"/>
    <w:rsid w:val="005728C6"/>
    <w:rsid w:val="00572B21"/>
    <w:rsid w:val="00572E6C"/>
    <w:rsid w:val="00573731"/>
    <w:rsid w:val="00573F15"/>
    <w:rsid w:val="00573FE7"/>
    <w:rsid w:val="005742D8"/>
    <w:rsid w:val="00575D87"/>
    <w:rsid w:val="00576049"/>
    <w:rsid w:val="00576A9B"/>
    <w:rsid w:val="005770CB"/>
    <w:rsid w:val="005772B6"/>
    <w:rsid w:val="00577AF0"/>
    <w:rsid w:val="00580A8E"/>
    <w:rsid w:val="00582277"/>
    <w:rsid w:val="005827C3"/>
    <w:rsid w:val="00582B41"/>
    <w:rsid w:val="0058304A"/>
    <w:rsid w:val="00583164"/>
    <w:rsid w:val="005850A3"/>
    <w:rsid w:val="00586D9D"/>
    <w:rsid w:val="005872FD"/>
    <w:rsid w:val="0058751F"/>
    <w:rsid w:val="00587D40"/>
    <w:rsid w:val="005907DB"/>
    <w:rsid w:val="005909FE"/>
    <w:rsid w:val="0059101B"/>
    <w:rsid w:val="0059134C"/>
    <w:rsid w:val="005917E1"/>
    <w:rsid w:val="005928E4"/>
    <w:rsid w:val="00592B38"/>
    <w:rsid w:val="00594C0D"/>
    <w:rsid w:val="0059567A"/>
    <w:rsid w:val="00595789"/>
    <w:rsid w:val="0059582E"/>
    <w:rsid w:val="005963C7"/>
    <w:rsid w:val="005A058B"/>
    <w:rsid w:val="005A16B5"/>
    <w:rsid w:val="005A1F48"/>
    <w:rsid w:val="005A251A"/>
    <w:rsid w:val="005A25AE"/>
    <w:rsid w:val="005A2775"/>
    <w:rsid w:val="005A27CE"/>
    <w:rsid w:val="005A3B0B"/>
    <w:rsid w:val="005A3EE2"/>
    <w:rsid w:val="005A4DBF"/>
    <w:rsid w:val="005A6A17"/>
    <w:rsid w:val="005A6A87"/>
    <w:rsid w:val="005A7E4E"/>
    <w:rsid w:val="005A7F7B"/>
    <w:rsid w:val="005B07B6"/>
    <w:rsid w:val="005B1CC8"/>
    <w:rsid w:val="005B405A"/>
    <w:rsid w:val="005B6FE0"/>
    <w:rsid w:val="005B7C9B"/>
    <w:rsid w:val="005C00E3"/>
    <w:rsid w:val="005C0184"/>
    <w:rsid w:val="005C20BD"/>
    <w:rsid w:val="005C2125"/>
    <w:rsid w:val="005C2A8D"/>
    <w:rsid w:val="005C38C1"/>
    <w:rsid w:val="005C3975"/>
    <w:rsid w:val="005C5441"/>
    <w:rsid w:val="005C5E14"/>
    <w:rsid w:val="005C5FCE"/>
    <w:rsid w:val="005C666A"/>
    <w:rsid w:val="005C682A"/>
    <w:rsid w:val="005C6DC5"/>
    <w:rsid w:val="005C7B5A"/>
    <w:rsid w:val="005D0CA8"/>
    <w:rsid w:val="005D2475"/>
    <w:rsid w:val="005D285F"/>
    <w:rsid w:val="005D2F27"/>
    <w:rsid w:val="005D3032"/>
    <w:rsid w:val="005D3C5E"/>
    <w:rsid w:val="005D4D3C"/>
    <w:rsid w:val="005D5A5A"/>
    <w:rsid w:val="005D61B1"/>
    <w:rsid w:val="005E1F9F"/>
    <w:rsid w:val="005E226E"/>
    <w:rsid w:val="005E2B87"/>
    <w:rsid w:val="005E3203"/>
    <w:rsid w:val="005E496F"/>
    <w:rsid w:val="005E4D44"/>
    <w:rsid w:val="005E57D8"/>
    <w:rsid w:val="005E6035"/>
    <w:rsid w:val="005E696F"/>
    <w:rsid w:val="005E6D65"/>
    <w:rsid w:val="005E73CD"/>
    <w:rsid w:val="005E7404"/>
    <w:rsid w:val="005E77F6"/>
    <w:rsid w:val="005F0C7F"/>
    <w:rsid w:val="005F3D7B"/>
    <w:rsid w:val="005F3F61"/>
    <w:rsid w:val="005F4D64"/>
    <w:rsid w:val="005F4E7F"/>
    <w:rsid w:val="005F5545"/>
    <w:rsid w:val="005F56CD"/>
    <w:rsid w:val="005F580C"/>
    <w:rsid w:val="005F6A47"/>
    <w:rsid w:val="005F7388"/>
    <w:rsid w:val="005F79C2"/>
    <w:rsid w:val="005F7D3E"/>
    <w:rsid w:val="00601536"/>
    <w:rsid w:val="00601C6D"/>
    <w:rsid w:val="00602E27"/>
    <w:rsid w:val="00603043"/>
    <w:rsid w:val="006045B8"/>
    <w:rsid w:val="00604B79"/>
    <w:rsid w:val="00605998"/>
    <w:rsid w:val="00606074"/>
    <w:rsid w:val="00606B00"/>
    <w:rsid w:val="0060779E"/>
    <w:rsid w:val="00607B3C"/>
    <w:rsid w:val="00607DD4"/>
    <w:rsid w:val="0061004C"/>
    <w:rsid w:val="00610442"/>
    <w:rsid w:val="006105CA"/>
    <w:rsid w:val="00610E26"/>
    <w:rsid w:val="00611E24"/>
    <w:rsid w:val="006123D4"/>
    <w:rsid w:val="00612427"/>
    <w:rsid w:val="006135E5"/>
    <w:rsid w:val="00614A22"/>
    <w:rsid w:val="00614EDA"/>
    <w:rsid w:val="00615F41"/>
    <w:rsid w:val="00616151"/>
    <w:rsid w:val="00617105"/>
    <w:rsid w:val="00617F1A"/>
    <w:rsid w:val="006202A6"/>
    <w:rsid w:val="00620A00"/>
    <w:rsid w:val="00621130"/>
    <w:rsid w:val="006213C6"/>
    <w:rsid w:val="00621887"/>
    <w:rsid w:val="00622BBC"/>
    <w:rsid w:val="006241CF"/>
    <w:rsid w:val="00625404"/>
    <w:rsid w:val="006261C8"/>
    <w:rsid w:val="00626F21"/>
    <w:rsid w:val="00627805"/>
    <w:rsid w:val="00627BE9"/>
    <w:rsid w:val="00630553"/>
    <w:rsid w:val="00630599"/>
    <w:rsid w:val="006305DC"/>
    <w:rsid w:val="006308E2"/>
    <w:rsid w:val="00630F55"/>
    <w:rsid w:val="00631339"/>
    <w:rsid w:val="0063224A"/>
    <w:rsid w:val="00632AE5"/>
    <w:rsid w:val="0063318F"/>
    <w:rsid w:val="00633BE9"/>
    <w:rsid w:val="00634971"/>
    <w:rsid w:val="00635506"/>
    <w:rsid w:val="00635A05"/>
    <w:rsid w:val="006366D9"/>
    <w:rsid w:val="00636A20"/>
    <w:rsid w:val="00640791"/>
    <w:rsid w:val="00641596"/>
    <w:rsid w:val="00642A5A"/>
    <w:rsid w:val="00642D56"/>
    <w:rsid w:val="00643458"/>
    <w:rsid w:val="006436DD"/>
    <w:rsid w:val="006441B9"/>
    <w:rsid w:val="00644563"/>
    <w:rsid w:val="00644F9E"/>
    <w:rsid w:val="00645FA3"/>
    <w:rsid w:val="00646998"/>
    <w:rsid w:val="00646DA3"/>
    <w:rsid w:val="00646E0F"/>
    <w:rsid w:val="00647989"/>
    <w:rsid w:val="0065103E"/>
    <w:rsid w:val="00651171"/>
    <w:rsid w:val="00651617"/>
    <w:rsid w:val="00651B7D"/>
    <w:rsid w:val="00652042"/>
    <w:rsid w:val="0065270E"/>
    <w:rsid w:val="00653146"/>
    <w:rsid w:val="0065340F"/>
    <w:rsid w:val="00653E52"/>
    <w:rsid w:val="006543F2"/>
    <w:rsid w:val="00654C93"/>
    <w:rsid w:val="00655035"/>
    <w:rsid w:val="00655391"/>
    <w:rsid w:val="00655D55"/>
    <w:rsid w:val="00656CA0"/>
    <w:rsid w:val="00656D11"/>
    <w:rsid w:val="006572F7"/>
    <w:rsid w:val="006600B0"/>
    <w:rsid w:val="0066013D"/>
    <w:rsid w:val="00660430"/>
    <w:rsid w:val="006609AB"/>
    <w:rsid w:val="00660D49"/>
    <w:rsid w:val="00662563"/>
    <w:rsid w:val="006630B0"/>
    <w:rsid w:val="00664359"/>
    <w:rsid w:val="00664388"/>
    <w:rsid w:val="006644A5"/>
    <w:rsid w:val="006644C6"/>
    <w:rsid w:val="00664C53"/>
    <w:rsid w:val="00664F4A"/>
    <w:rsid w:val="00667682"/>
    <w:rsid w:val="00667708"/>
    <w:rsid w:val="00667FE5"/>
    <w:rsid w:val="00670C39"/>
    <w:rsid w:val="00671759"/>
    <w:rsid w:val="006717C6"/>
    <w:rsid w:val="0067198B"/>
    <w:rsid w:val="00671A41"/>
    <w:rsid w:val="00672A43"/>
    <w:rsid w:val="00672EED"/>
    <w:rsid w:val="00674017"/>
    <w:rsid w:val="00675297"/>
    <w:rsid w:val="006763E3"/>
    <w:rsid w:val="00676A84"/>
    <w:rsid w:val="00677D55"/>
    <w:rsid w:val="00677DFC"/>
    <w:rsid w:val="0068051F"/>
    <w:rsid w:val="0068157C"/>
    <w:rsid w:val="006819F4"/>
    <w:rsid w:val="006828C6"/>
    <w:rsid w:val="00682919"/>
    <w:rsid w:val="00683A19"/>
    <w:rsid w:val="00683CAB"/>
    <w:rsid w:val="00684DA1"/>
    <w:rsid w:val="00685AC3"/>
    <w:rsid w:val="00685CA6"/>
    <w:rsid w:val="00686176"/>
    <w:rsid w:val="00690225"/>
    <w:rsid w:val="006913D5"/>
    <w:rsid w:val="006915CF"/>
    <w:rsid w:val="0069189F"/>
    <w:rsid w:val="0069236C"/>
    <w:rsid w:val="00693141"/>
    <w:rsid w:val="0069480D"/>
    <w:rsid w:val="00694AC3"/>
    <w:rsid w:val="00694E06"/>
    <w:rsid w:val="00695786"/>
    <w:rsid w:val="00695D5F"/>
    <w:rsid w:val="006970BE"/>
    <w:rsid w:val="006A01A2"/>
    <w:rsid w:val="006A02B5"/>
    <w:rsid w:val="006A21D3"/>
    <w:rsid w:val="006A31ED"/>
    <w:rsid w:val="006A434B"/>
    <w:rsid w:val="006A45B4"/>
    <w:rsid w:val="006A4699"/>
    <w:rsid w:val="006A4CF0"/>
    <w:rsid w:val="006A5677"/>
    <w:rsid w:val="006A579F"/>
    <w:rsid w:val="006A653C"/>
    <w:rsid w:val="006A65BB"/>
    <w:rsid w:val="006A698D"/>
    <w:rsid w:val="006A7168"/>
    <w:rsid w:val="006B25C4"/>
    <w:rsid w:val="006B2795"/>
    <w:rsid w:val="006B2A6D"/>
    <w:rsid w:val="006B2CEE"/>
    <w:rsid w:val="006B387F"/>
    <w:rsid w:val="006B49C4"/>
    <w:rsid w:val="006B5740"/>
    <w:rsid w:val="006B5F9C"/>
    <w:rsid w:val="006B7518"/>
    <w:rsid w:val="006B7C88"/>
    <w:rsid w:val="006C00F3"/>
    <w:rsid w:val="006C0BEE"/>
    <w:rsid w:val="006C1DAF"/>
    <w:rsid w:val="006C2196"/>
    <w:rsid w:val="006C21C6"/>
    <w:rsid w:val="006C2466"/>
    <w:rsid w:val="006C2FA9"/>
    <w:rsid w:val="006C34F6"/>
    <w:rsid w:val="006C3A3B"/>
    <w:rsid w:val="006C5185"/>
    <w:rsid w:val="006C62A9"/>
    <w:rsid w:val="006C6AB0"/>
    <w:rsid w:val="006C6C8D"/>
    <w:rsid w:val="006C6EF6"/>
    <w:rsid w:val="006C72CA"/>
    <w:rsid w:val="006C7412"/>
    <w:rsid w:val="006C7AC1"/>
    <w:rsid w:val="006D014F"/>
    <w:rsid w:val="006D0154"/>
    <w:rsid w:val="006D0519"/>
    <w:rsid w:val="006D08F4"/>
    <w:rsid w:val="006D09C3"/>
    <w:rsid w:val="006D0C33"/>
    <w:rsid w:val="006D0F8C"/>
    <w:rsid w:val="006D1346"/>
    <w:rsid w:val="006D1492"/>
    <w:rsid w:val="006D15DC"/>
    <w:rsid w:val="006D16DC"/>
    <w:rsid w:val="006D1BED"/>
    <w:rsid w:val="006D397F"/>
    <w:rsid w:val="006D4B31"/>
    <w:rsid w:val="006D4C0F"/>
    <w:rsid w:val="006D4CE9"/>
    <w:rsid w:val="006D55B4"/>
    <w:rsid w:val="006D5B5C"/>
    <w:rsid w:val="006D5FF9"/>
    <w:rsid w:val="006D77D1"/>
    <w:rsid w:val="006D7DAF"/>
    <w:rsid w:val="006E1DC0"/>
    <w:rsid w:val="006E2E68"/>
    <w:rsid w:val="006E3C54"/>
    <w:rsid w:val="006E4740"/>
    <w:rsid w:val="006E50A2"/>
    <w:rsid w:val="006E53B6"/>
    <w:rsid w:val="006E5540"/>
    <w:rsid w:val="006E5B09"/>
    <w:rsid w:val="006E6E19"/>
    <w:rsid w:val="006F1169"/>
    <w:rsid w:val="006F1595"/>
    <w:rsid w:val="006F2A85"/>
    <w:rsid w:val="006F2CEF"/>
    <w:rsid w:val="006F2ECE"/>
    <w:rsid w:val="006F37D8"/>
    <w:rsid w:val="006F5112"/>
    <w:rsid w:val="006F52F6"/>
    <w:rsid w:val="006F5781"/>
    <w:rsid w:val="006F5A54"/>
    <w:rsid w:val="006F63CA"/>
    <w:rsid w:val="006F6FD7"/>
    <w:rsid w:val="006F7253"/>
    <w:rsid w:val="006F7932"/>
    <w:rsid w:val="007007B6"/>
    <w:rsid w:val="00700F69"/>
    <w:rsid w:val="007014B3"/>
    <w:rsid w:val="00701C42"/>
    <w:rsid w:val="00701C93"/>
    <w:rsid w:val="007020AF"/>
    <w:rsid w:val="007021C9"/>
    <w:rsid w:val="0070236E"/>
    <w:rsid w:val="00702A60"/>
    <w:rsid w:val="00702D70"/>
    <w:rsid w:val="00703C99"/>
    <w:rsid w:val="007041DB"/>
    <w:rsid w:val="0070426C"/>
    <w:rsid w:val="007044D7"/>
    <w:rsid w:val="00704AD5"/>
    <w:rsid w:val="00705448"/>
    <w:rsid w:val="0070566B"/>
    <w:rsid w:val="00706128"/>
    <w:rsid w:val="00706F2E"/>
    <w:rsid w:val="00707089"/>
    <w:rsid w:val="007075F5"/>
    <w:rsid w:val="007078BB"/>
    <w:rsid w:val="007079F7"/>
    <w:rsid w:val="00710411"/>
    <w:rsid w:val="00710A8D"/>
    <w:rsid w:val="0071119C"/>
    <w:rsid w:val="00711389"/>
    <w:rsid w:val="00711AEC"/>
    <w:rsid w:val="00711FD2"/>
    <w:rsid w:val="007120E9"/>
    <w:rsid w:val="00714140"/>
    <w:rsid w:val="00714695"/>
    <w:rsid w:val="00714B5D"/>
    <w:rsid w:val="00714BB4"/>
    <w:rsid w:val="00714CF5"/>
    <w:rsid w:val="00716B95"/>
    <w:rsid w:val="00716D63"/>
    <w:rsid w:val="00717F04"/>
    <w:rsid w:val="00720345"/>
    <w:rsid w:val="00720EFD"/>
    <w:rsid w:val="00721376"/>
    <w:rsid w:val="00721A1E"/>
    <w:rsid w:val="007231F2"/>
    <w:rsid w:val="007234B4"/>
    <w:rsid w:val="007235AA"/>
    <w:rsid w:val="00723E32"/>
    <w:rsid w:val="007249CE"/>
    <w:rsid w:val="007258FD"/>
    <w:rsid w:val="007266B5"/>
    <w:rsid w:val="00726E24"/>
    <w:rsid w:val="00727FAE"/>
    <w:rsid w:val="007309DB"/>
    <w:rsid w:val="00730E84"/>
    <w:rsid w:val="007319AD"/>
    <w:rsid w:val="0073213B"/>
    <w:rsid w:val="0073213D"/>
    <w:rsid w:val="00732B5A"/>
    <w:rsid w:val="00732D20"/>
    <w:rsid w:val="00732E1E"/>
    <w:rsid w:val="00733BA4"/>
    <w:rsid w:val="00733EAB"/>
    <w:rsid w:val="0073508A"/>
    <w:rsid w:val="00736CA4"/>
    <w:rsid w:val="007370FC"/>
    <w:rsid w:val="00737D29"/>
    <w:rsid w:val="00740DF2"/>
    <w:rsid w:val="0074114D"/>
    <w:rsid w:val="00741829"/>
    <w:rsid w:val="00741ED0"/>
    <w:rsid w:val="00742A18"/>
    <w:rsid w:val="00742C91"/>
    <w:rsid w:val="007438E7"/>
    <w:rsid w:val="00743A08"/>
    <w:rsid w:val="00743D35"/>
    <w:rsid w:val="00744013"/>
    <w:rsid w:val="00744693"/>
    <w:rsid w:val="00744B12"/>
    <w:rsid w:val="007454D6"/>
    <w:rsid w:val="00745B2F"/>
    <w:rsid w:val="00745B88"/>
    <w:rsid w:val="00745C8B"/>
    <w:rsid w:val="0074630E"/>
    <w:rsid w:val="00746F8B"/>
    <w:rsid w:val="007478BD"/>
    <w:rsid w:val="00747A8F"/>
    <w:rsid w:val="00750BE4"/>
    <w:rsid w:val="00750DF6"/>
    <w:rsid w:val="00751EA1"/>
    <w:rsid w:val="0075221F"/>
    <w:rsid w:val="00752400"/>
    <w:rsid w:val="007524FD"/>
    <w:rsid w:val="00753E8F"/>
    <w:rsid w:val="00755DE3"/>
    <w:rsid w:val="00756024"/>
    <w:rsid w:val="00756889"/>
    <w:rsid w:val="007602A6"/>
    <w:rsid w:val="0076057A"/>
    <w:rsid w:val="007621BA"/>
    <w:rsid w:val="0076282C"/>
    <w:rsid w:val="007630D0"/>
    <w:rsid w:val="00764BBC"/>
    <w:rsid w:val="00764D30"/>
    <w:rsid w:val="007650A6"/>
    <w:rsid w:val="00765109"/>
    <w:rsid w:val="0076581D"/>
    <w:rsid w:val="007661F3"/>
    <w:rsid w:val="00766B39"/>
    <w:rsid w:val="00766F6D"/>
    <w:rsid w:val="007672B5"/>
    <w:rsid w:val="00767415"/>
    <w:rsid w:val="00767432"/>
    <w:rsid w:val="00767854"/>
    <w:rsid w:val="00767A12"/>
    <w:rsid w:val="00773139"/>
    <w:rsid w:val="00773411"/>
    <w:rsid w:val="00776AF7"/>
    <w:rsid w:val="00777061"/>
    <w:rsid w:val="00781081"/>
    <w:rsid w:val="00781F4E"/>
    <w:rsid w:val="00782FBD"/>
    <w:rsid w:val="007833BE"/>
    <w:rsid w:val="00783827"/>
    <w:rsid w:val="00783C5B"/>
    <w:rsid w:val="00783FA1"/>
    <w:rsid w:val="00784607"/>
    <w:rsid w:val="007852E0"/>
    <w:rsid w:val="007855DF"/>
    <w:rsid w:val="00785A8D"/>
    <w:rsid w:val="00786A07"/>
    <w:rsid w:val="00786B02"/>
    <w:rsid w:val="0078741C"/>
    <w:rsid w:val="00787EA0"/>
    <w:rsid w:val="0079016B"/>
    <w:rsid w:val="007908D3"/>
    <w:rsid w:val="00790BEE"/>
    <w:rsid w:val="00791FE2"/>
    <w:rsid w:val="00791FE4"/>
    <w:rsid w:val="00792CBD"/>
    <w:rsid w:val="00793E58"/>
    <w:rsid w:val="007946E5"/>
    <w:rsid w:val="00796605"/>
    <w:rsid w:val="00796695"/>
    <w:rsid w:val="007968EC"/>
    <w:rsid w:val="0079722B"/>
    <w:rsid w:val="00797D1B"/>
    <w:rsid w:val="007A12B0"/>
    <w:rsid w:val="007A193F"/>
    <w:rsid w:val="007A1995"/>
    <w:rsid w:val="007A1F27"/>
    <w:rsid w:val="007A2487"/>
    <w:rsid w:val="007A2915"/>
    <w:rsid w:val="007A2A23"/>
    <w:rsid w:val="007A2DA2"/>
    <w:rsid w:val="007A358C"/>
    <w:rsid w:val="007A3E23"/>
    <w:rsid w:val="007A52A5"/>
    <w:rsid w:val="007A5495"/>
    <w:rsid w:val="007A6038"/>
    <w:rsid w:val="007A6F38"/>
    <w:rsid w:val="007A794F"/>
    <w:rsid w:val="007A7F8A"/>
    <w:rsid w:val="007A7FCA"/>
    <w:rsid w:val="007B0156"/>
    <w:rsid w:val="007B0211"/>
    <w:rsid w:val="007B05F6"/>
    <w:rsid w:val="007B0FE5"/>
    <w:rsid w:val="007B28DE"/>
    <w:rsid w:val="007B2DFF"/>
    <w:rsid w:val="007B3321"/>
    <w:rsid w:val="007B3E6A"/>
    <w:rsid w:val="007B4496"/>
    <w:rsid w:val="007B5578"/>
    <w:rsid w:val="007B7923"/>
    <w:rsid w:val="007C05F4"/>
    <w:rsid w:val="007C08CE"/>
    <w:rsid w:val="007C0939"/>
    <w:rsid w:val="007C1089"/>
    <w:rsid w:val="007C2841"/>
    <w:rsid w:val="007C2B2F"/>
    <w:rsid w:val="007C2B6E"/>
    <w:rsid w:val="007C2FA3"/>
    <w:rsid w:val="007C35B7"/>
    <w:rsid w:val="007C3AAC"/>
    <w:rsid w:val="007C3B2F"/>
    <w:rsid w:val="007C44D6"/>
    <w:rsid w:val="007C5558"/>
    <w:rsid w:val="007C5576"/>
    <w:rsid w:val="007C5D4B"/>
    <w:rsid w:val="007C675D"/>
    <w:rsid w:val="007C72B8"/>
    <w:rsid w:val="007C79E5"/>
    <w:rsid w:val="007C7A10"/>
    <w:rsid w:val="007C7C50"/>
    <w:rsid w:val="007C7EF0"/>
    <w:rsid w:val="007C7F83"/>
    <w:rsid w:val="007D0A5C"/>
    <w:rsid w:val="007D1819"/>
    <w:rsid w:val="007D1977"/>
    <w:rsid w:val="007D1D68"/>
    <w:rsid w:val="007D25D3"/>
    <w:rsid w:val="007D318E"/>
    <w:rsid w:val="007D3843"/>
    <w:rsid w:val="007D39CB"/>
    <w:rsid w:val="007D3F16"/>
    <w:rsid w:val="007D4C3F"/>
    <w:rsid w:val="007D53CD"/>
    <w:rsid w:val="007D5916"/>
    <w:rsid w:val="007D6396"/>
    <w:rsid w:val="007D6ABB"/>
    <w:rsid w:val="007D7D7D"/>
    <w:rsid w:val="007E07AC"/>
    <w:rsid w:val="007E14D6"/>
    <w:rsid w:val="007E18E7"/>
    <w:rsid w:val="007E2A0E"/>
    <w:rsid w:val="007E2DB8"/>
    <w:rsid w:val="007E327E"/>
    <w:rsid w:val="007E40CB"/>
    <w:rsid w:val="007E5B5F"/>
    <w:rsid w:val="007E7292"/>
    <w:rsid w:val="007E73D3"/>
    <w:rsid w:val="007E7C6D"/>
    <w:rsid w:val="007F2422"/>
    <w:rsid w:val="007F267E"/>
    <w:rsid w:val="007F26B3"/>
    <w:rsid w:val="007F2DD8"/>
    <w:rsid w:val="007F3E60"/>
    <w:rsid w:val="007F48A3"/>
    <w:rsid w:val="007F512E"/>
    <w:rsid w:val="007F5463"/>
    <w:rsid w:val="007F5E4B"/>
    <w:rsid w:val="007F68C9"/>
    <w:rsid w:val="007F6B3F"/>
    <w:rsid w:val="007F6FDE"/>
    <w:rsid w:val="007F72F6"/>
    <w:rsid w:val="008018F8"/>
    <w:rsid w:val="00802B5C"/>
    <w:rsid w:val="00804199"/>
    <w:rsid w:val="00804537"/>
    <w:rsid w:val="00804EC7"/>
    <w:rsid w:val="00805552"/>
    <w:rsid w:val="008058FA"/>
    <w:rsid w:val="0080676D"/>
    <w:rsid w:val="00807180"/>
    <w:rsid w:val="008110E8"/>
    <w:rsid w:val="00812413"/>
    <w:rsid w:val="00812685"/>
    <w:rsid w:val="00812849"/>
    <w:rsid w:val="00812B52"/>
    <w:rsid w:val="0081316C"/>
    <w:rsid w:val="008134B9"/>
    <w:rsid w:val="008137F3"/>
    <w:rsid w:val="008143A2"/>
    <w:rsid w:val="00814AF3"/>
    <w:rsid w:val="00816951"/>
    <w:rsid w:val="0081718D"/>
    <w:rsid w:val="00817664"/>
    <w:rsid w:val="0082067C"/>
    <w:rsid w:val="0082240B"/>
    <w:rsid w:val="00822532"/>
    <w:rsid w:val="00822AE9"/>
    <w:rsid w:val="00822C41"/>
    <w:rsid w:val="00822F97"/>
    <w:rsid w:val="008230F2"/>
    <w:rsid w:val="00823416"/>
    <w:rsid w:val="008235FE"/>
    <w:rsid w:val="00824A28"/>
    <w:rsid w:val="00824DB0"/>
    <w:rsid w:val="00825170"/>
    <w:rsid w:val="008255B0"/>
    <w:rsid w:val="00825F5C"/>
    <w:rsid w:val="008262E0"/>
    <w:rsid w:val="00830778"/>
    <w:rsid w:val="00831129"/>
    <w:rsid w:val="00831BB1"/>
    <w:rsid w:val="008320E4"/>
    <w:rsid w:val="008333C0"/>
    <w:rsid w:val="008355C3"/>
    <w:rsid w:val="0083618E"/>
    <w:rsid w:val="0083697B"/>
    <w:rsid w:val="00837A2B"/>
    <w:rsid w:val="008405CC"/>
    <w:rsid w:val="00842290"/>
    <w:rsid w:val="008424BB"/>
    <w:rsid w:val="00842A76"/>
    <w:rsid w:val="00843093"/>
    <w:rsid w:val="00845076"/>
    <w:rsid w:val="00845300"/>
    <w:rsid w:val="00846695"/>
    <w:rsid w:val="00850308"/>
    <w:rsid w:val="008508F9"/>
    <w:rsid w:val="00851987"/>
    <w:rsid w:val="0085493E"/>
    <w:rsid w:val="00854FD3"/>
    <w:rsid w:val="00856922"/>
    <w:rsid w:val="00861419"/>
    <w:rsid w:val="0086164A"/>
    <w:rsid w:val="00861F70"/>
    <w:rsid w:val="00862190"/>
    <w:rsid w:val="00862432"/>
    <w:rsid w:val="00862765"/>
    <w:rsid w:val="00862A3A"/>
    <w:rsid w:val="00862E6A"/>
    <w:rsid w:val="00863624"/>
    <w:rsid w:val="008636A1"/>
    <w:rsid w:val="00864026"/>
    <w:rsid w:val="008648D7"/>
    <w:rsid w:val="0086495D"/>
    <w:rsid w:val="0086792F"/>
    <w:rsid w:val="00867C4B"/>
    <w:rsid w:val="008704F3"/>
    <w:rsid w:val="00870CEE"/>
    <w:rsid w:val="00871773"/>
    <w:rsid w:val="0087435A"/>
    <w:rsid w:val="00874596"/>
    <w:rsid w:val="008748B0"/>
    <w:rsid w:val="00875678"/>
    <w:rsid w:val="00876010"/>
    <w:rsid w:val="008762FA"/>
    <w:rsid w:val="00876CF7"/>
    <w:rsid w:val="0087754C"/>
    <w:rsid w:val="00880307"/>
    <w:rsid w:val="00880A77"/>
    <w:rsid w:val="0088256C"/>
    <w:rsid w:val="008844A3"/>
    <w:rsid w:val="008848E3"/>
    <w:rsid w:val="008852CA"/>
    <w:rsid w:val="00885DD2"/>
    <w:rsid w:val="008865EB"/>
    <w:rsid w:val="00886CF0"/>
    <w:rsid w:val="00890092"/>
    <w:rsid w:val="00890DEA"/>
    <w:rsid w:val="0089114B"/>
    <w:rsid w:val="008935CB"/>
    <w:rsid w:val="00895157"/>
    <w:rsid w:val="008953AA"/>
    <w:rsid w:val="008966CA"/>
    <w:rsid w:val="00896E1C"/>
    <w:rsid w:val="008974FB"/>
    <w:rsid w:val="00897EB3"/>
    <w:rsid w:val="008A0648"/>
    <w:rsid w:val="008A0A5A"/>
    <w:rsid w:val="008A0A96"/>
    <w:rsid w:val="008A12C0"/>
    <w:rsid w:val="008A1CB8"/>
    <w:rsid w:val="008A217B"/>
    <w:rsid w:val="008A28BC"/>
    <w:rsid w:val="008A31C0"/>
    <w:rsid w:val="008A5078"/>
    <w:rsid w:val="008A671D"/>
    <w:rsid w:val="008A6B61"/>
    <w:rsid w:val="008A6E35"/>
    <w:rsid w:val="008A7428"/>
    <w:rsid w:val="008A7470"/>
    <w:rsid w:val="008A7C24"/>
    <w:rsid w:val="008B0FB1"/>
    <w:rsid w:val="008B1273"/>
    <w:rsid w:val="008B1525"/>
    <w:rsid w:val="008B23BC"/>
    <w:rsid w:val="008B2A08"/>
    <w:rsid w:val="008B2FD4"/>
    <w:rsid w:val="008B57FC"/>
    <w:rsid w:val="008B5EFB"/>
    <w:rsid w:val="008B6503"/>
    <w:rsid w:val="008B6703"/>
    <w:rsid w:val="008B6C27"/>
    <w:rsid w:val="008B6C34"/>
    <w:rsid w:val="008B6FE7"/>
    <w:rsid w:val="008C0132"/>
    <w:rsid w:val="008C070F"/>
    <w:rsid w:val="008C0751"/>
    <w:rsid w:val="008C11AA"/>
    <w:rsid w:val="008C16ED"/>
    <w:rsid w:val="008C23D7"/>
    <w:rsid w:val="008C2575"/>
    <w:rsid w:val="008C2EAE"/>
    <w:rsid w:val="008C3316"/>
    <w:rsid w:val="008C3777"/>
    <w:rsid w:val="008C435C"/>
    <w:rsid w:val="008C4E25"/>
    <w:rsid w:val="008C52FB"/>
    <w:rsid w:val="008C5461"/>
    <w:rsid w:val="008C5AAC"/>
    <w:rsid w:val="008C5FAF"/>
    <w:rsid w:val="008C6ED0"/>
    <w:rsid w:val="008D0565"/>
    <w:rsid w:val="008D05B0"/>
    <w:rsid w:val="008D092B"/>
    <w:rsid w:val="008D0CFA"/>
    <w:rsid w:val="008D0FEE"/>
    <w:rsid w:val="008D19D0"/>
    <w:rsid w:val="008D2988"/>
    <w:rsid w:val="008D2EB7"/>
    <w:rsid w:val="008D342B"/>
    <w:rsid w:val="008D35BF"/>
    <w:rsid w:val="008D4195"/>
    <w:rsid w:val="008D4669"/>
    <w:rsid w:val="008D48A8"/>
    <w:rsid w:val="008D4F05"/>
    <w:rsid w:val="008D5611"/>
    <w:rsid w:val="008D57FB"/>
    <w:rsid w:val="008D6421"/>
    <w:rsid w:val="008D75BA"/>
    <w:rsid w:val="008D7AFC"/>
    <w:rsid w:val="008E05CF"/>
    <w:rsid w:val="008E1504"/>
    <w:rsid w:val="008E217E"/>
    <w:rsid w:val="008E232B"/>
    <w:rsid w:val="008E253A"/>
    <w:rsid w:val="008E2D82"/>
    <w:rsid w:val="008E3D35"/>
    <w:rsid w:val="008E400D"/>
    <w:rsid w:val="008E4535"/>
    <w:rsid w:val="008E5FFF"/>
    <w:rsid w:val="008E6577"/>
    <w:rsid w:val="008E6A03"/>
    <w:rsid w:val="008E7394"/>
    <w:rsid w:val="008F05FD"/>
    <w:rsid w:val="008F1753"/>
    <w:rsid w:val="008F2CBF"/>
    <w:rsid w:val="008F2EA9"/>
    <w:rsid w:val="008F5327"/>
    <w:rsid w:val="008F5521"/>
    <w:rsid w:val="008F5C23"/>
    <w:rsid w:val="008F6836"/>
    <w:rsid w:val="008F75DD"/>
    <w:rsid w:val="008F7E95"/>
    <w:rsid w:val="008F7F87"/>
    <w:rsid w:val="00900BD2"/>
    <w:rsid w:val="00900F35"/>
    <w:rsid w:val="00902C7E"/>
    <w:rsid w:val="00902F7E"/>
    <w:rsid w:val="00903F1C"/>
    <w:rsid w:val="00904131"/>
    <w:rsid w:val="0090787A"/>
    <w:rsid w:val="00907F5E"/>
    <w:rsid w:val="009103C9"/>
    <w:rsid w:val="00910B6F"/>
    <w:rsid w:val="00910C0C"/>
    <w:rsid w:val="00910E83"/>
    <w:rsid w:val="00911A6F"/>
    <w:rsid w:val="009130DD"/>
    <w:rsid w:val="00913412"/>
    <w:rsid w:val="00913B78"/>
    <w:rsid w:val="0091446B"/>
    <w:rsid w:val="00914B6A"/>
    <w:rsid w:val="00914FAD"/>
    <w:rsid w:val="009155F4"/>
    <w:rsid w:val="00915E35"/>
    <w:rsid w:val="00915FCD"/>
    <w:rsid w:val="009165F6"/>
    <w:rsid w:val="009168B2"/>
    <w:rsid w:val="0091773A"/>
    <w:rsid w:val="009177DD"/>
    <w:rsid w:val="00920197"/>
    <w:rsid w:val="00920426"/>
    <w:rsid w:val="009209EE"/>
    <w:rsid w:val="00920C82"/>
    <w:rsid w:val="009229BC"/>
    <w:rsid w:val="009238A5"/>
    <w:rsid w:val="009243EA"/>
    <w:rsid w:val="00924AE5"/>
    <w:rsid w:val="009253F6"/>
    <w:rsid w:val="00925405"/>
    <w:rsid w:val="00925E3D"/>
    <w:rsid w:val="009263E4"/>
    <w:rsid w:val="009270A1"/>
    <w:rsid w:val="0092729A"/>
    <w:rsid w:val="009272A8"/>
    <w:rsid w:val="0093068D"/>
    <w:rsid w:val="009306DD"/>
    <w:rsid w:val="00930D5A"/>
    <w:rsid w:val="00932D2B"/>
    <w:rsid w:val="00933624"/>
    <w:rsid w:val="00934B0E"/>
    <w:rsid w:val="00934BB9"/>
    <w:rsid w:val="00934D38"/>
    <w:rsid w:val="00934E7D"/>
    <w:rsid w:val="009352AE"/>
    <w:rsid w:val="009352CC"/>
    <w:rsid w:val="00935840"/>
    <w:rsid w:val="009363C0"/>
    <w:rsid w:val="00936979"/>
    <w:rsid w:val="009374A0"/>
    <w:rsid w:val="00941800"/>
    <w:rsid w:val="009429C1"/>
    <w:rsid w:val="00942F65"/>
    <w:rsid w:val="009474CC"/>
    <w:rsid w:val="00947E90"/>
    <w:rsid w:val="00950733"/>
    <w:rsid w:val="00950CF1"/>
    <w:rsid w:val="00950FCE"/>
    <w:rsid w:val="009519A4"/>
    <w:rsid w:val="00951D07"/>
    <w:rsid w:val="00951D61"/>
    <w:rsid w:val="009527DE"/>
    <w:rsid w:val="00952C95"/>
    <w:rsid w:val="00953955"/>
    <w:rsid w:val="00955347"/>
    <w:rsid w:val="00955C1B"/>
    <w:rsid w:val="00956867"/>
    <w:rsid w:val="00956DA1"/>
    <w:rsid w:val="009572BD"/>
    <w:rsid w:val="009608C6"/>
    <w:rsid w:val="00960EB3"/>
    <w:rsid w:val="009613B8"/>
    <w:rsid w:val="009618D9"/>
    <w:rsid w:val="009621B4"/>
    <w:rsid w:val="00962AB2"/>
    <w:rsid w:val="00962CCC"/>
    <w:rsid w:val="00962DFC"/>
    <w:rsid w:val="00964990"/>
    <w:rsid w:val="00965642"/>
    <w:rsid w:val="00965CEB"/>
    <w:rsid w:val="00966ECF"/>
    <w:rsid w:val="009670C3"/>
    <w:rsid w:val="0097110C"/>
    <w:rsid w:val="009712CC"/>
    <w:rsid w:val="009715B6"/>
    <w:rsid w:val="00972557"/>
    <w:rsid w:val="00972954"/>
    <w:rsid w:val="00972D6A"/>
    <w:rsid w:val="009730B7"/>
    <w:rsid w:val="009736A4"/>
    <w:rsid w:val="009736F9"/>
    <w:rsid w:val="00973D82"/>
    <w:rsid w:val="00974222"/>
    <w:rsid w:val="00975BCC"/>
    <w:rsid w:val="00976361"/>
    <w:rsid w:val="00976617"/>
    <w:rsid w:val="00976A83"/>
    <w:rsid w:val="00977FB4"/>
    <w:rsid w:val="00980766"/>
    <w:rsid w:val="00980CDA"/>
    <w:rsid w:val="00982055"/>
    <w:rsid w:val="0098214D"/>
    <w:rsid w:val="00982E3B"/>
    <w:rsid w:val="00982F59"/>
    <w:rsid w:val="00983863"/>
    <w:rsid w:val="00984415"/>
    <w:rsid w:val="00984D2E"/>
    <w:rsid w:val="009853E5"/>
    <w:rsid w:val="009861AB"/>
    <w:rsid w:val="00986CED"/>
    <w:rsid w:val="00987C00"/>
    <w:rsid w:val="00990628"/>
    <w:rsid w:val="009906D3"/>
    <w:rsid w:val="009908A1"/>
    <w:rsid w:val="00990DBA"/>
    <w:rsid w:val="00991071"/>
    <w:rsid w:val="00991515"/>
    <w:rsid w:val="009916EA"/>
    <w:rsid w:val="0099311B"/>
    <w:rsid w:val="00994E42"/>
    <w:rsid w:val="00995D16"/>
    <w:rsid w:val="009961A4"/>
    <w:rsid w:val="009970D5"/>
    <w:rsid w:val="0099739B"/>
    <w:rsid w:val="009A04D7"/>
    <w:rsid w:val="009A071C"/>
    <w:rsid w:val="009A081E"/>
    <w:rsid w:val="009A3680"/>
    <w:rsid w:val="009A3C2B"/>
    <w:rsid w:val="009A4A38"/>
    <w:rsid w:val="009A4F39"/>
    <w:rsid w:val="009A5792"/>
    <w:rsid w:val="009A5F6D"/>
    <w:rsid w:val="009A62FA"/>
    <w:rsid w:val="009A65EE"/>
    <w:rsid w:val="009A6FCE"/>
    <w:rsid w:val="009B00B7"/>
    <w:rsid w:val="009B05D7"/>
    <w:rsid w:val="009B0A8E"/>
    <w:rsid w:val="009B1067"/>
    <w:rsid w:val="009B14CD"/>
    <w:rsid w:val="009B17ED"/>
    <w:rsid w:val="009B1FBE"/>
    <w:rsid w:val="009B22DF"/>
    <w:rsid w:val="009B33F9"/>
    <w:rsid w:val="009B3482"/>
    <w:rsid w:val="009B3B98"/>
    <w:rsid w:val="009B4D97"/>
    <w:rsid w:val="009B54F4"/>
    <w:rsid w:val="009B6704"/>
    <w:rsid w:val="009B6D8B"/>
    <w:rsid w:val="009B7E26"/>
    <w:rsid w:val="009B7FF0"/>
    <w:rsid w:val="009C18BD"/>
    <w:rsid w:val="009C2687"/>
    <w:rsid w:val="009C2B18"/>
    <w:rsid w:val="009C4792"/>
    <w:rsid w:val="009C6061"/>
    <w:rsid w:val="009C6407"/>
    <w:rsid w:val="009C64A1"/>
    <w:rsid w:val="009C6B4E"/>
    <w:rsid w:val="009D08E4"/>
    <w:rsid w:val="009D115E"/>
    <w:rsid w:val="009D1BD7"/>
    <w:rsid w:val="009D1D01"/>
    <w:rsid w:val="009D2A6C"/>
    <w:rsid w:val="009D2FD8"/>
    <w:rsid w:val="009D3124"/>
    <w:rsid w:val="009D3D28"/>
    <w:rsid w:val="009D3D4C"/>
    <w:rsid w:val="009D630B"/>
    <w:rsid w:val="009D6544"/>
    <w:rsid w:val="009D6CE3"/>
    <w:rsid w:val="009D71CE"/>
    <w:rsid w:val="009E0195"/>
    <w:rsid w:val="009E05A9"/>
    <w:rsid w:val="009E0A03"/>
    <w:rsid w:val="009E0D67"/>
    <w:rsid w:val="009E0DC7"/>
    <w:rsid w:val="009E1051"/>
    <w:rsid w:val="009E1BEC"/>
    <w:rsid w:val="009E2A65"/>
    <w:rsid w:val="009E3664"/>
    <w:rsid w:val="009E3C9F"/>
    <w:rsid w:val="009E404E"/>
    <w:rsid w:val="009E44E5"/>
    <w:rsid w:val="009E49E9"/>
    <w:rsid w:val="009E6F86"/>
    <w:rsid w:val="009E7C0B"/>
    <w:rsid w:val="009F0031"/>
    <w:rsid w:val="009F2CF6"/>
    <w:rsid w:val="009F2F60"/>
    <w:rsid w:val="009F3374"/>
    <w:rsid w:val="009F3F13"/>
    <w:rsid w:val="009F4D4D"/>
    <w:rsid w:val="009F4E59"/>
    <w:rsid w:val="009F5E19"/>
    <w:rsid w:val="009F6232"/>
    <w:rsid w:val="009F62E6"/>
    <w:rsid w:val="009F686E"/>
    <w:rsid w:val="009F69B3"/>
    <w:rsid w:val="009F7A07"/>
    <w:rsid w:val="009F7E2E"/>
    <w:rsid w:val="00A001EA"/>
    <w:rsid w:val="00A0049A"/>
    <w:rsid w:val="00A01032"/>
    <w:rsid w:val="00A01075"/>
    <w:rsid w:val="00A01557"/>
    <w:rsid w:val="00A019B2"/>
    <w:rsid w:val="00A02566"/>
    <w:rsid w:val="00A03154"/>
    <w:rsid w:val="00A0315C"/>
    <w:rsid w:val="00A03C14"/>
    <w:rsid w:val="00A03DA0"/>
    <w:rsid w:val="00A03FCF"/>
    <w:rsid w:val="00A0471E"/>
    <w:rsid w:val="00A05906"/>
    <w:rsid w:val="00A06CE7"/>
    <w:rsid w:val="00A06E2E"/>
    <w:rsid w:val="00A0702A"/>
    <w:rsid w:val="00A0717D"/>
    <w:rsid w:val="00A075BF"/>
    <w:rsid w:val="00A0780F"/>
    <w:rsid w:val="00A10047"/>
    <w:rsid w:val="00A102C5"/>
    <w:rsid w:val="00A10A06"/>
    <w:rsid w:val="00A10B5F"/>
    <w:rsid w:val="00A11BAC"/>
    <w:rsid w:val="00A1215C"/>
    <w:rsid w:val="00A12291"/>
    <w:rsid w:val="00A1322C"/>
    <w:rsid w:val="00A13E45"/>
    <w:rsid w:val="00A146C9"/>
    <w:rsid w:val="00A14746"/>
    <w:rsid w:val="00A15003"/>
    <w:rsid w:val="00A1501E"/>
    <w:rsid w:val="00A159B9"/>
    <w:rsid w:val="00A1643C"/>
    <w:rsid w:val="00A16AC8"/>
    <w:rsid w:val="00A16CE7"/>
    <w:rsid w:val="00A17ED3"/>
    <w:rsid w:val="00A2070E"/>
    <w:rsid w:val="00A2143F"/>
    <w:rsid w:val="00A21A69"/>
    <w:rsid w:val="00A2256A"/>
    <w:rsid w:val="00A226AC"/>
    <w:rsid w:val="00A228F0"/>
    <w:rsid w:val="00A23F3F"/>
    <w:rsid w:val="00A24816"/>
    <w:rsid w:val="00A25020"/>
    <w:rsid w:val="00A256EB"/>
    <w:rsid w:val="00A258E2"/>
    <w:rsid w:val="00A25931"/>
    <w:rsid w:val="00A26792"/>
    <w:rsid w:val="00A329DA"/>
    <w:rsid w:val="00A336BB"/>
    <w:rsid w:val="00A33791"/>
    <w:rsid w:val="00A33A3B"/>
    <w:rsid w:val="00A3444B"/>
    <w:rsid w:val="00A34D11"/>
    <w:rsid w:val="00A34D33"/>
    <w:rsid w:val="00A354CF"/>
    <w:rsid w:val="00A3650F"/>
    <w:rsid w:val="00A365E2"/>
    <w:rsid w:val="00A36751"/>
    <w:rsid w:val="00A36D87"/>
    <w:rsid w:val="00A37AF6"/>
    <w:rsid w:val="00A408ED"/>
    <w:rsid w:val="00A40CB5"/>
    <w:rsid w:val="00A40CEE"/>
    <w:rsid w:val="00A40F90"/>
    <w:rsid w:val="00A41027"/>
    <w:rsid w:val="00A413BE"/>
    <w:rsid w:val="00A425DB"/>
    <w:rsid w:val="00A42635"/>
    <w:rsid w:val="00A42D24"/>
    <w:rsid w:val="00A43F08"/>
    <w:rsid w:val="00A443A1"/>
    <w:rsid w:val="00A447D9"/>
    <w:rsid w:val="00A4652B"/>
    <w:rsid w:val="00A471E5"/>
    <w:rsid w:val="00A50A4C"/>
    <w:rsid w:val="00A51ADD"/>
    <w:rsid w:val="00A51C9D"/>
    <w:rsid w:val="00A54474"/>
    <w:rsid w:val="00A55101"/>
    <w:rsid w:val="00A5580A"/>
    <w:rsid w:val="00A56CD5"/>
    <w:rsid w:val="00A57037"/>
    <w:rsid w:val="00A57B13"/>
    <w:rsid w:val="00A605B2"/>
    <w:rsid w:val="00A60D49"/>
    <w:rsid w:val="00A615A7"/>
    <w:rsid w:val="00A61661"/>
    <w:rsid w:val="00A61DB2"/>
    <w:rsid w:val="00A62774"/>
    <w:rsid w:val="00A63855"/>
    <w:rsid w:val="00A6604B"/>
    <w:rsid w:val="00A6652E"/>
    <w:rsid w:val="00A66A06"/>
    <w:rsid w:val="00A678F6"/>
    <w:rsid w:val="00A67D0C"/>
    <w:rsid w:val="00A71D90"/>
    <w:rsid w:val="00A73883"/>
    <w:rsid w:val="00A741A5"/>
    <w:rsid w:val="00A758F0"/>
    <w:rsid w:val="00A75A17"/>
    <w:rsid w:val="00A7656E"/>
    <w:rsid w:val="00A770D3"/>
    <w:rsid w:val="00A8012C"/>
    <w:rsid w:val="00A82928"/>
    <w:rsid w:val="00A82F3A"/>
    <w:rsid w:val="00A8448C"/>
    <w:rsid w:val="00A85FB8"/>
    <w:rsid w:val="00A85FC4"/>
    <w:rsid w:val="00A86148"/>
    <w:rsid w:val="00A90068"/>
    <w:rsid w:val="00A90A51"/>
    <w:rsid w:val="00A91BD4"/>
    <w:rsid w:val="00A92A1E"/>
    <w:rsid w:val="00A93248"/>
    <w:rsid w:val="00A936D8"/>
    <w:rsid w:val="00A93AE5"/>
    <w:rsid w:val="00A94F69"/>
    <w:rsid w:val="00A957E0"/>
    <w:rsid w:val="00A959C7"/>
    <w:rsid w:val="00A96511"/>
    <w:rsid w:val="00AA1EE9"/>
    <w:rsid w:val="00AA2B2E"/>
    <w:rsid w:val="00AA2B6E"/>
    <w:rsid w:val="00AA3025"/>
    <w:rsid w:val="00AA344D"/>
    <w:rsid w:val="00AA38EF"/>
    <w:rsid w:val="00AA3A3C"/>
    <w:rsid w:val="00AA3DAF"/>
    <w:rsid w:val="00AA3FC5"/>
    <w:rsid w:val="00AA525D"/>
    <w:rsid w:val="00AA5C44"/>
    <w:rsid w:val="00AA6200"/>
    <w:rsid w:val="00AA67D8"/>
    <w:rsid w:val="00AA7086"/>
    <w:rsid w:val="00AA70A5"/>
    <w:rsid w:val="00AA7C70"/>
    <w:rsid w:val="00AB0F9A"/>
    <w:rsid w:val="00AB15C2"/>
    <w:rsid w:val="00AB18BD"/>
    <w:rsid w:val="00AB259F"/>
    <w:rsid w:val="00AB2CF7"/>
    <w:rsid w:val="00AB3264"/>
    <w:rsid w:val="00AB35B9"/>
    <w:rsid w:val="00AB3FCA"/>
    <w:rsid w:val="00AB43F3"/>
    <w:rsid w:val="00AB483D"/>
    <w:rsid w:val="00AB4ABB"/>
    <w:rsid w:val="00AB5158"/>
    <w:rsid w:val="00AB5392"/>
    <w:rsid w:val="00AB75F5"/>
    <w:rsid w:val="00AB7D2E"/>
    <w:rsid w:val="00AB7EE0"/>
    <w:rsid w:val="00AC038B"/>
    <w:rsid w:val="00AC0B98"/>
    <w:rsid w:val="00AC0BA5"/>
    <w:rsid w:val="00AC2823"/>
    <w:rsid w:val="00AC3613"/>
    <w:rsid w:val="00AC5183"/>
    <w:rsid w:val="00AC57A0"/>
    <w:rsid w:val="00AC77F6"/>
    <w:rsid w:val="00AC7C40"/>
    <w:rsid w:val="00AC7C62"/>
    <w:rsid w:val="00AD05AF"/>
    <w:rsid w:val="00AD0F7C"/>
    <w:rsid w:val="00AD217A"/>
    <w:rsid w:val="00AD291F"/>
    <w:rsid w:val="00AD2A4D"/>
    <w:rsid w:val="00AD30AB"/>
    <w:rsid w:val="00AD30DE"/>
    <w:rsid w:val="00AD49B5"/>
    <w:rsid w:val="00AD4E4F"/>
    <w:rsid w:val="00AD4F5F"/>
    <w:rsid w:val="00AD5314"/>
    <w:rsid w:val="00AD5C68"/>
    <w:rsid w:val="00AD5E20"/>
    <w:rsid w:val="00AD5F5B"/>
    <w:rsid w:val="00AD6030"/>
    <w:rsid w:val="00AD62FA"/>
    <w:rsid w:val="00AD65CF"/>
    <w:rsid w:val="00AD788D"/>
    <w:rsid w:val="00AE05F0"/>
    <w:rsid w:val="00AE0AAA"/>
    <w:rsid w:val="00AE0DC0"/>
    <w:rsid w:val="00AE0DF5"/>
    <w:rsid w:val="00AE1A18"/>
    <w:rsid w:val="00AE1E83"/>
    <w:rsid w:val="00AE2052"/>
    <w:rsid w:val="00AE20DA"/>
    <w:rsid w:val="00AE3B15"/>
    <w:rsid w:val="00AE5D6B"/>
    <w:rsid w:val="00AE756B"/>
    <w:rsid w:val="00AF004A"/>
    <w:rsid w:val="00AF005F"/>
    <w:rsid w:val="00AF06A2"/>
    <w:rsid w:val="00AF0A3D"/>
    <w:rsid w:val="00AF0EBD"/>
    <w:rsid w:val="00AF20D3"/>
    <w:rsid w:val="00AF20F1"/>
    <w:rsid w:val="00AF29D3"/>
    <w:rsid w:val="00AF2AE3"/>
    <w:rsid w:val="00AF2EC9"/>
    <w:rsid w:val="00AF2EE9"/>
    <w:rsid w:val="00AF4613"/>
    <w:rsid w:val="00AF4C8A"/>
    <w:rsid w:val="00AF4F69"/>
    <w:rsid w:val="00AF53F9"/>
    <w:rsid w:val="00AF5BC7"/>
    <w:rsid w:val="00AF68A8"/>
    <w:rsid w:val="00AF7F29"/>
    <w:rsid w:val="00AF7F4A"/>
    <w:rsid w:val="00B00C25"/>
    <w:rsid w:val="00B01257"/>
    <w:rsid w:val="00B02070"/>
    <w:rsid w:val="00B020CF"/>
    <w:rsid w:val="00B02511"/>
    <w:rsid w:val="00B028E9"/>
    <w:rsid w:val="00B02D25"/>
    <w:rsid w:val="00B02D4B"/>
    <w:rsid w:val="00B03049"/>
    <w:rsid w:val="00B063D2"/>
    <w:rsid w:val="00B0657F"/>
    <w:rsid w:val="00B06CE3"/>
    <w:rsid w:val="00B0713C"/>
    <w:rsid w:val="00B0760A"/>
    <w:rsid w:val="00B07918"/>
    <w:rsid w:val="00B116D7"/>
    <w:rsid w:val="00B11AB5"/>
    <w:rsid w:val="00B11C43"/>
    <w:rsid w:val="00B13C71"/>
    <w:rsid w:val="00B13CC4"/>
    <w:rsid w:val="00B14414"/>
    <w:rsid w:val="00B1441A"/>
    <w:rsid w:val="00B147A1"/>
    <w:rsid w:val="00B14C3C"/>
    <w:rsid w:val="00B15515"/>
    <w:rsid w:val="00B15EEE"/>
    <w:rsid w:val="00B160E6"/>
    <w:rsid w:val="00B162AE"/>
    <w:rsid w:val="00B17100"/>
    <w:rsid w:val="00B17728"/>
    <w:rsid w:val="00B20805"/>
    <w:rsid w:val="00B2150E"/>
    <w:rsid w:val="00B21C5A"/>
    <w:rsid w:val="00B22613"/>
    <w:rsid w:val="00B2341A"/>
    <w:rsid w:val="00B23A12"/>
    <w:rsid w:val="00B23BA1"/>
    <w:rsid w:val="00B23FC1"/>
    <w:rsid w:val="00B240B1"/>
    <w:rsid w:val="00B2484C"/>
    <w:rsid w:val="00B25C40"/>
    <w:rsid w:val="00B26081"/>
    <w:rsid w:val="00B26700"/>
    <w:rsid w:val="00B267CE"/>
    <w:rsid w:val="00B2746B"/>
    <w:rsid w:val="00B27FC2"/>
    <w:rsid w:val="00B30280"/>
    <w:rsid w:val="00B31593"/>
    <w:rsid w:val="00B3207D"/>
    <w:rsid w:val="00B34347"/>
    <w:rsid w:val="00B34975"/>
    <w:rsid w:val="00B34A7E"/>
    <w:rsid w:val="00B34A9A"/>
    <w:rsid w:val="00B351F2"/>
    <w:rsid w:val="00B355FB"/>
    <w:rsid w:val="00B365A1"/>
    <w:rsid w:val="00B37657"/>
    <w:rsid w:val="00B378E5"/>
    <w:rsid w:val="00B37EC0"/>
    <w:rsid w:val="00B4083C"/>
    <w:rsid w:val="00B4094E"/>
    <w:rsid w:val="00B412CE"/>
    <w:rsid w:val="00B439CC"/>
    <w:rsid w:val="00B43E01"/>
    <w:rsid w:val="00B4415C"/>
    <w:rsid w:val="00B444E8"/>
    <w:rsid w:val="00B44634"/>
    <w:rsid w:val="00B452BB"/>
    <w:rsid w:val="00B45AF8"/>
    <w:rsid w:val="00B462C8"/>
    <w:rsid w:val="00B46613"/>
    <w:rsid w:val="00B46C64"/>
    <w:rsid w:val="00B46DAF"/>
    <w:rsid w:val="00B46F22"/>
    <w:rsid w:val="00B47B49"/>
    <w:rsid w:val="00B513EA"/>
    <w:rsid w:val="00B51951"/>
    <w:rsid w:val="00B51CB4"/>
    <w:rsid w:val="00B520EB"/>
    <w:rsid w:val="00B521C6"/>
    <w:rsid w:val="00B5305A"/>
    <w:rsid w:val="00B5323B"/>
    <w:rsid w:val="00B53507"/>
    <w:rsid w:val="00B53AC9"/>
    <w:rsid w:val="00B54A26"/>
    <w:rsid w:val="00B54A7E"/>
    <w:rsid w:val="00B5539C"/>
    <w:rsid w:val="00B553A5"/>
    <w:rsid w:val="00B554FD"/>
    <w:rsid w:val="00B55BF3"/>
    <w:rsid w:val="00B5655D"/>
    <w:rsid w:val="00B609A2"/>
    <w:rsid w:val="00B62F5F"/>
    <w:rsid w:val="00B6361F"/>
    <w:rsid w:val="00B637D7"/>
    <w:rsid w:val="00B63A16"/>
    <w:rsid w:val="00B63E2E"/>
    <w:rsid w:val="00B64CE7"/>
    <w:rsid w:val="00B671D9"/>
    <w:rsid w:val="00B677CB"/>
    <w:rsid w:val="00B67894"/>
    <w:rsid w:val="00B67BB2"/>
    <w:rsid w:val="00B70BBD"/>
    <w:rsid w:val="00B71197"/>
    <w:rsid w:val="00B72145"/>
    <w:rsid w:val="00B72159"/>
    <w:rsid w:val="00B72B46"/>
    <w:rsid w:val="00B72BA5"/>
    <w:rsid w:val="00B74A0D"/>
    <w:rsid w:val="00B7551D"/>
    <w:rsid w:val="00B7565B"/>
    <w:rsid w:val="00B7599C"/>
    <w:rsid w:val="00B76191"/>
    <w:rsid w:val="00B76296"/>
    <w:rsid w:val="00B7706D"/>
    <w:rsid w:val="00B77121"/>
    <w:rsid w:val="00B775BD"/>
    <w:rsid w:val="00B7795F"/>
    <w:rsid w:val="00B77ED2"/>
    <w:rsid w:val="00B80228"/>
    <w:rsid w:val="00B81567"/>
    <w:rsid w:val="00B81AFE"/>
    <w:rsid w:val="00B81CA7"/>
    <w:rsid w:val="00B81E8E"/>
    <w:rsid w:val="00B82A62"/>
    <w:rsid w:val="00B82FA5"/>
    <w:rsid w:val="00B834BA"/>
    <w:rsid w:val="00B83799"/>
    <w:rsid w:val="00B83B39"/>
    <w:rsid w:val="00B83F8D"/>
    <w:rsid w:val="00B84212"/>
    <w:rsid w:val="00B8435C"/>
    <w:rsid w:val="00B8446B"/>
    <w:rsid w:val="00B846B6"/>
    <w:rsid w:val="00B84D73"/>
    <w:rsid w:val="00B85200"/>
    <w:rsid w:val="00B85BBC"/>
    <w:rsid w:val="00B87D79"/>
    <w:rsid w:val="00B9010C"/>
    <w:rsid w:val="00B90377"/>
    <w:rsid w:val="00B903E6"/>
    <w:rsid w:val="00B9043B"/>
    <w:rsid w:val="00B90CF1"/>
    <w:rsid w:val="00B913CF"/>
    <w:rsid w:val="00B92BD0"/>
    <w:rsid w:val="00B92EA0"/>
    <w:rsid w:val="00B92EE7"/>
    <w:rsid w:val="00B93CAF"/>
    <w:rsid w:val="00B943CA"/>
    <w:rsid w:val="00B953DF"/>
    <w:rsid w:val="00B957AC"/>
    <w:rsid w:val="00B95D6E"/>
    <w:rsid w:val="00B95F5F"/>
    <w:rsid w:val="00B96E5D"/>
    <w:rsid w:val="00BA0CC1"/>
    <w:rsid w:val="00BA15B9"/>
    <w:rsid w:val="00BA1E9F"/>
    <w:rsid w:val="00BA2E17"/>
    <w:rsid w:val="00BA2E61"/>
    <w:rsid w:val="00BA31F1"/>
    <w:rsid w:val="00BA3460"/>
    <w:rsid w:val="00BA4456"/>
    <w:rsid w:val="00BA6592"/>
    <w:rsid w:val="00BA7974"/>
    <w:rsid w:val="00BA7CA6"/>
    <w:rsid w:val="00BA7FD2"/>
    <w:rsid w:val="00BB1AA7"/>
    <w:rsid w:val="00BB1ABA"/>
    <w:rsid w:val="00BB2430"/>
    <w:rsid w:val="00BB329A"/>
    <w:rsid w:val="00BB337D"/>
    <w:rsid w:val="00BB3AAE"/>
    <w:rsid w:val="00BB40F1"/>
    <w:rsid w:val="00BB4BF6"/>
    <w:rsid w:val="00BB4C18"/>
    <w:rsid w:val="00BB5145"/>
    <w:rsid w:val="00BB558E"/>
    <w:rsid w:val="00BB619A"/>
    <w:rsid w:val="00BB683F"/>
    <w:rsid w:val="00BB6A4A"/>
    <w:rsid w:val="00BB7607"/>
    <w:rsid w:val="00BB78A4"/>
    <w:rsid w:val="00BB7D08"/>
    <w:rsid w:val="00BC0944"/>
    <w:rsid w:val="00BC13C1"/>
    <w:rsid w:val="00BC1C77"/>
    <w:rsid w:val="00BC26B0"/>
    <w:rsid w:val="00BC2E15"/>
    <w:rsid w:val="00BC387C"/>
    <w:rsid w:val="00BC43EB"/>
    <w:rsid w:val="00BC4664"/>
    <w:rsid w:val="00BC6792"/>
    <w:rsid w:val="00BC6DA8"/>
    <w:rsid w:val="00BC73F9"/>
    <w:rsid w:val="00BC7CAE"/>
    <w:rsid w:val="00BC7E2A"/>
    <w:rsid w:val="00BD0DF1"/>
    <w:rsid w:val="00BD1BD0"/>
    <w:rsid w:val="00BD1E6A"/>
    <w:rsid w:val="00BD2ACB"/>
    <w:rsid w:val="00BD3DD1"/>
    <w:rsid w:val="00BD47CA"/>
    <w:rsid w:val="00BD49D8"/>
    <w:rsid w:val="00BD529F"/>
    <w:rsid w:val="00BD58E6"/>
    <w:rsid w:val="00BD5F1D"/>
    <w:rsid w:val="00BD64A6"/>
    <w:rsid w:val="00BD6969"/>
    <w:rsid w:val="00BD77D7"/>
    <w:rsid w:val="00BD7DD3"/>
    <w:rsid w:val="00BD7EB1"/>
    <w:rsid w:val="00BE0959"/>
    <w:rsid w:val="00BE0ECC"/>
    <w:rsid w:val="00BE0F98"/>
    <w:rsid w:val="00BE1CF4"/>
    <w:rsid w:val="00BE2586"/>
    <w:rsid w:val="00BE3117"/>
    <w:rsid w:val="00BE3946"/>
    <w:rsid w:val="00BE44B8"/>
    <w:rsid w:val="00BE557D"/>
    <w:rsid w:val="00BE63E8"/>
    <w:rsid w:val="00BE747C"/>
    <w:rsid w:val="00BE77DF"/>
    <w:rsid w:val="00BE7C1F"/>
    <w:rsid w:val="00BE7CD0"/>
    <w:rsid w:val="00BF03D3"/>
    <w:rsid w:val="00BF1BBF"/>
    <w:rsid w:val="00BF24B8"/>
    <w:rsid w:val="00BF2E95"/>
    <w:rsid w:val="00BF31E4"/>
    <w:rsid w:val="00BF382D"/>
    <w:rsid w:val="00BF3F02"/>
    <w:rsid w:val="00BF4208"/>
    <w:rsid w:val="00BF4347"/>
    <w:rsid w:val="00BF47D1"/>
    <w:rsid w:val="00BF4BA7"/>
    <w:rsid w:val="00BF5118"/>
    <w:rsid w:val="00BF5424"/>
    <w:rsid w:val="00BF6A6D"/>
    <w:rsid w:val="00BF7704"/>
    <w:rsid w:val="00BF7E54"/>
    <w:rsid w:val="00C00F7E"/>
    <w:rsid w:val="00C01EF3"/>
    <w:rsid w:val="00C02975"/>
    <w:rsid w:val="00C02981"/>
    <w:rsid w:val="00C02F8A"/>
    <w:rsid w:val="00C04A83"/>
    <w:rsid w:val="00C04B3E"/>
    <w:rsid w:val="00C060E2"/>
    <w:rsid w:val="00C062FD"/>
    <w:rsid w:val="00C06BB3"/>
    <w:rsid w:val="00C077DA"/>
    <w:rsid w:val="00C07BA5"/>
    <w:rsid w:val="00C11410"/>
    <w:rsid w:val="00C114F0"/>
    <w:rsid w:val="00C1158B"/>
    <w:rsid w:val="00C1164E"/>
    <w:rsid w:val="00C116AA"/>
    <w:rsid w:val="00C11760"/>
    <w:rsid w:val="00C123ED"/>
    <w:rsid w:val="00C12F5C"/>
    <w:rsid w:val="00C13348"/>
    <w:rsid w:val="00C1391E"/>
    <w:rsid w:val="00C16266"/>
    <w:rsid w:val="00C17725"/>
    <w:rsid w:val="00C209CF"/>
    <w:rsid w:val="00C20B93"/>
    <w:rsid w:val="00C21BFF"/>
    <w:rsid w:val="00C2202B"/>
    <w:rsid w:val="00C22A75"/>
    <w:rsid w:val="00C22D96"/>
    <w:rsid w:val="00C233B1"/>
    <w:rsid w:val="00C23608"/>
    <w:rsid w:val="00C240FE"/>
    <w:rsid w:val="00C243E5"/>
    <w:rsid w:val="00C24BCF"/>
    <w:rsid w:val="00C25404"/>
    <w:rsid w:val="00C25703"/>
    <w:rsid w:val="00C27179"/>
    <w:rsid w:val="00C273E2"/>
    <w:rsid w:val="00C274C2"/>
    <w:rsid w:val="00C27FC2"/>
    <w:rsid w:val="00C30BAC"/>
    <w:rsid w:val="00C3164C"/>
    <w:rsid w:val="00C316DF"/>
    <w:rsid w:val="00C32510"/>
    <w:rsid w:val="00C32B91"/>
    <w:rsid w:val="00C334E2"/>
    <w:rsid w:val="00C338F1"/>
    <w:rsid w:val="00C33AEC"/>
    <w:rsid w:val="00C33D71"/>
    <w:rsid w:val="00C34499"/>
    <w:rsid w:val="00C348EE"/>
    <w:rsid w:val="00C349AA"/>
    <w:rsid w:val="00C34F5A"/>
    <w:rsid w:val="00C35E63"/>
    <w:rsid w:val="00C3642F"/>
    <w:rsid w:val="00C409F8"/>
    <w:rsid w:val="00C4116D"/>
    <w:rsid w:val="00C41B5D"/>
    <w:rsid w:val="00C41D80"/>
    <w:rsid w:val="00C41EC9"/>
    <w:rsid w:val="00C436AC"/>
    <w:rsid w:val="00C44BDB"/>
    <w:rsid w:val="00C4567B"/>
    <w:rsid w:val="00C45BF0"/>
    <w:rsid w:val="00C4658E"/>
    <w:rsid w:val="00C46C2E"/>
    <w:rsid w:val="00C4719A"/>
    <w:rsid w:val="00C473B0"/>
    <w:rsid w:val="00C50A92"/>
    <w:rsid w:val="00C51FE9"/>
    <w:rsid w:val="00C528E2"/>
    <w:rsid w:val="00C53423"/>
    <w:rsid w:val="00C5430B"/>
    <w:rsid w:val="00C55293"/>
    <w:rsid w:val="00C56685"/>
    <w:rsid w:val="00C56EA0"/>
    <w:rsid w:val="00C60304"/>
    <w:rsid w:val="00C60FA5"/>
    <w:rsid w:val="00C61685"/>
    <w:rsid w:val="00C61BA0"/>
    <w:rsid w:val="00C61BB3"/>
    <w:rsid w:val="00C61FE7"/>
    <w:rsid w:val="00C622D1"/>
    <w:rsid w:val="00C63B74"/>
    <w:rsid w:val="00C63D13"/>
    <w:rsid w:val="00C653D6"/>
    <w:rsid w:val="00C65D2A"/>
    <w:rsid w:val="00C66286"/>
    <w:rsid w:val="00C66651"/>
    <w:rsid w:val="00C66A75"/>
    <w:rsid w:val="00C66EB0"/>
    <w:rsid w:val="00C6715F"/>
    <w:rsid w:val="00C677B9"/>
    <w:rsid w:val="00C7016C"/>
    <w:rsid w:val="00C70909"/>
    <w:rsid w:val="00C71D54"/>
    <w:rsid w:val="00C7202B"/>
    <w:rsid w:val="00C72288"/>
    <w:rsid w:val="00C72E51"/>
    <w:rsid w:val="00C73665"/>
    <w:rsid w:val="00C73FBE"/>
    <w:rsid w:val="00C74F47"/>
    <w:rsid w:val="00C765F5"/>
    <w:rsid w:val="00C766CE"/>
    <w:rsid w:val="00C76AA4"/>
    <w:rsid w:val="00C80264"/>
    <w:rsid w:val="00C8159D"/>
    <w:rsid w:val="00C81AE3"/>
    <w:rsid w:val="00C8395B"/>
    <w:rsid w:val="00C84644"/>
    <w:rsid w:val="00C84A2F"/>
    <w:rsid w:val="00C8535C"/>
    <w:rsid w:val="00C857C2"/>
    <w:rsid w:val="00C85D25"/>
    <w:rsid w:val="00C8603E"/>
    <w:rsid w:val="00C860F3"/>
    <w:rsid w:val="00C865D7"/>
    <w:rsid w:val="00C86974"/>
    <w:rsid w:val="00C87091"/>
    <w:rsid w:val="00C872AC"/>
    <w:rsid w:val="00C87489"/>
    <w:rsid w:val="00C87837"/>
    <w:rsid w:val="00C9009C"/>
    <w:rsid w:val="00C900F0"/>
    <w:rsid w:val="00C907A1"/>
    <w:rsid w:val="00C92332"/>
    <w:rsid w:val="00C934E6"/>
    <w:rsid w:val="00C93D1F"/>
    <w:rsid w:val="00C943D9"/>
    <w:rsid w:val="00C94853"/>
    <w:rsid w:val="00C94A14"/>
    <w:rsid w:val="00C952C0"/>
    <w:rsid w:val="00C95473"/>
    <w:rsid w:val="00C96721"/>
    <w:rsid w:val="00CA06BD"/>
    <w:rsid w:val="00CA06D8"/>
    <w:rsid w:val="00CA0C85"/>
    <w:rsid w:val="00CA1590"/>
    <w:rsid w:val="00CA216C"/>
    <w:rsid w:val="00CA2184"/>
    <w:rsid w:val="00CA57F6"/>
    <w:rsid w:val="00CA7701"/>
    <w:rsid w:val="00CA7F1C"/>
    <w:rsid w:val="00CB0501"/>
    <w:rsid w:val="00CB0A09"/>
    <w:rsid w:val="00CB1675"/>
    <w:rsid w:val="00CB1FBC"/>
    <w:rsid w:val="00CB2271"/>
    <w:rsid w:val="00CB2E72"/>
    <w:rsid w:val="00CB3137"/>
    <w:rsid w:val="00CB3669"/>
    <w:rsid w:val="00CB386A"/>
    <w:rsid w:val="00CB4759"/>
    <w:rsid w:val="00CB482E"/>
    <w:rsid w:val="00CB5CF3"/>
    <w:rsid w:val="00CB64D1"/>
    <w:rsid w:val="00CB6774"/>
    <w:rsid w:val="00CB6A07"/>
    <w:rsid w:val="00CB6BE0"/>
    <w:rsid w:val="00CB6E54"/>
    <w:rsid w:val="00CB7BD2"/>
    <w:rsid w:val="00CB7DA0"/>
    <w:rsid w:val="00CC13F2"/>
    <w:rsid w:val="00CC15DE"/>
    <w:rsid w:val="00CC2BC8"/>
    <w:rsid w:val="00CC389A"/>
    <w:rsid w:val="00CC40EA"/>
    <w:rsid w:val="00CC4810"/>
    <w:rsid w:val="00CC4C40"/>
    <w:rsid w:val="00CC4E5A"/>
    <w:rsid w:val="00CC4E7B"/>
    <w:rsid w:val="00CC5EC3"/>
    <w:rsid w:val="00CC606E"/>
    <w:rsid w:val="00CC6BA9"/>
    <w:rsid w:val="00CC7B18"/>
    <w:rsid w:val="00CC7B2F"/>
    <w:rsid w:val="00CD1256"/>
    <w:rsid w:val="00CD2862"/>
    <w:rsid w:val="00CD3B28"/>
    <w:rsid w:val="00CD3D05"/>
    <w:rsid w:val="00CD401F"/>
    <w:rsid w:val="00CD432E"/>
    <w:rsid w:val="00CD4B45"/>
    <w:rsid w:val="00CD4F22"/>
    <w:rsid w:val="00CD5780"/>
    <w:rsid w:val="00CD5D37"/>
    <w:rsid w:val="00CD6197"/>
    <w:rsid w:val="00CD6F91"/>
    <w:rsid w:val="00CE0107"/>
    <w:rsid w:val="00CE0BC6"/>
    <w:rsid w:val="00CE0E1A"/>
    <w:rsid w:val="00CE1417"/>
    <w:rsid w:val="00CE26F9"/>
    <w:rsid w:val="00CE36EA"/>
    <w:rsid w:val="00CE4511"/>
    <w:rsid w:val="00CE469D"/>
    <w:rsid w:val="00CE5843"/>
    <w:rsid w:val="00CE6030"/>
    <w:rsid w:val="00CE6D18"/>
    <w:rsid w:val="00CE7710"/>
    <w:rsid w:val="00CE7AF9"/>
    <w:rsid w:val="00CF019B"/>
    <w:rsid w:val="00CF01C9"/>
    <w:rsid w:val="00CF052C"/>
    <w:rsid w:val="00CF0986"/>
    <w:rsid w:val="00CF0D18"/>
    <w:rsid w:val="00CF17B7"/>
    <w:rsid w:val="00CF194E"/>
    <w:rsid w:val="00CF1A97"/>
    <w:rsid w:val="00CF52B8"/>
    <w:rsid w:val="00CF5C33"/>
    <w:rsid w:val="00CF66ED"/>
    <w:rsid w:val="00CF7061"/>
    <w:rsid w:val="00CF7B18"/>
    <w:rsid w:val="00CF7B3C"/>
    <w:rsid w:val="00D00322"/>
    <w:rsid w:val="00D009A3"/>
    <w:rsid w:val="00D00E70"/>
    <w:rsid w:val="00D02910"/>
    <w:rsid w:val="00D04078"/>
    <w:rsid w:val="00D045C6"/>
    <w:rsid w:val="00D04647"/>
    <w:rsid w:val="00D0567C"/>
    <w:rsid w:val="00D061F5"/>
    <w:rsid w:val="00D07257"/>
    <w:rsid w:val="00D075CE"/>
    <w:rsid w:val="00D07C82"/>
    <w:rsid w:val="00D10449"/>
    <w:rsid w:val="00D108B3"/>
    <w:rsid w:val="00D10C79"/>
    <w:rsid w:val="00D117CD"/>
    <w:rsid w:val="00D11979"/>
    <w:rsid w:val="00D1197C"/>
    <w:rsid w:val="00D1198B"/>
    <w:rsid w:val="00D11B48"/>
    <w:rsid w:val="00D132DB"/>
    <w:rsid w:val="00D13AE3"/>
    <w:rsid w:val="00D14283"/>
    <w:rsid w:val="00D1447C"/>
    <w:rsid w:val="00D1510F"/>
    <w:rsid w:val="00D1536F"/>
    <w:rsid w:val="00D15BF0"/>
    <w:rsid w:val="00D15F6A"/>
    <w:rsid w:val="00D20184"/>
    <w:rsid w:val="00D20C31"/>
    <w:rsid w:val="00D21A49"/>
    <w:rsid w:val="00D21BD5"/>
    <w:rsid w:val="00D22164"/>
    <w:rsid w:val="00D22282"/>
    <w:rsid w:val="00D22297"/>
    <w:rsid w:val="00D23109"/>
    <w:rsid w:val="00D23B5E"/>
    <w:rsid w:val="00D24C8C"/>
    <w:rsid w:val="00D26AAB"/>
    <w:rsid w:val="00D26F00"/>
    <w:rsid w:val="00D26FFC"/>
    <w:rsid w:val="00D278AC"/>
    <w:rsid w:val="00D27E18"/>
    <w:rsid w:val="00D3023B"/>
    <w:rsid w:val="00D30453"/>
    <w:rsid w:val="00D30BD0"/>
    <w:rsid w:val="00D31321"/>
    <w:rsid w:val="00D31A7F"/>
    <w:rsid w:val="00D33AF9"/>
    <w:rsid w:val="00D34280"/>
    <w:rsid w:val="00D34852"/>
    <w:rsid w:val="00D35772"/>
    <w:rsid w:val="00D361FF"/>
    <w:rsid w:val="00D3629F"/>
    <w:rsid w:val="00D3633A"/>
    <w:rsid w:val="00D37F0A"/>
    <w:rsid w:val="00D37F34"/>
    <w:rsid w:val="00D40A04"/>
    <w:rsid w:val="00D410DA"/>
    <w:rsid w:val="00D418AD"/>
    <w:rsid w:val="00D418C5"/>
    <w:rsid w:val="00D41C79"/>
    <w:rsid w:val="00D42CEE"/>
    <w:rsid w:val="00D44182"/>
    <w:rsid w:val="00D448ED"/>
    <w:rsid w:val="00D4503E"/>
    <w:rsid w:val="00D4511F"/>
    <w:rsid w:val="00D463B8"/>
    <w:rsid w:val="00D468C7"/>
    <w:rsid w:val="00D4730A"/>
    <w:rsid w:val="00D47479"/>
    <w:rsid w:val="00D4789C"/>
    <w:rsid w:val="00D47D0B"/>
    <w:rsid w:val="00D502B5"/>
    <w:rsid w:val="00D50791"/>
    <w:rsid w:val="00D51B81"/>
    <w:rsid w:val="00D53BDB"/>
    <w:rsid w:val="00D53C23"/>
    <w:rsid w:val="00D53CF5"/>
    <w:rsid w:val="00D54466"/>
    <w:rsid w:val="00D54980"/>
    <w:rsid w:val="00D54D54"/>
    <w:rsid w:val="00D558C0"/>
    <w:rsid w:val="00D55DD7"/>
    <w:rsid w:val="00D56658"/>
    <w:rsid w:val="00D56F2A"/>
    <w:rsid w:val="00D57A67"/>
    <w:rsid w:val="00D61CD9"/>
    <w:rsid w:val="00D62051"/>
    <w:rsid w:val="00D620CB"/>
    <w:rsid w:val="00D62C0E"/>
    <w:rsid w:val="00D6316C"/>
    <w:rsid w:val="00D638EC"/>
    <w:rsid w:val="00D639A7"/>
    <w:rsid w:val="00D642F2"/>
    <w:rsid w:val="00D646BE"/>
    <w:rsid w:val="00D65420"/>
    <w:rsid w:val="00D66172"/>
    <w:rsid w:val="00D67091"/>
    <w:rsid w:val="00D6741B"/>
    <w:rsid w:val="00D67E00"/>
    <w:rsid w:val="00D7012F"/>
    <w:rsid w:val="00D71518"/>
    <w:rsid w:val="00D722F3"/>
    <w:rsid w:val="00D72F8A"/>
    <w:rsid w:val="00D73E7D"/>
    <w:rsid w:val="00D76178"/>
    <w:rsid w:val="00D76C18"/>
    <w:rsid w:val="00D7739E"/>
    <w:rsid w:val="00D774DA"/>
    <w:rsid w:val="00D8093D"/>
    <w:rsid w:val="00D818A3"/>
    <w:rsid w:val="00D818E9"/>
    <w:rsid w:val="00D82A34"/>
    <w:rsid w:val="00D82D3E"/>
    <w:rsid w:val="00D83EDE"/>
    <w:rsid w:val="00D840F8"/>
    <w:rsid w:val="00D84498"/>
    <w:rsid w:val="00D8488E"/>
    <w:rsid w:val="00D84A62"/>
    <w:rsid w:val="00D84DB6"/>
    <w:rsid w:val="00D85715"/>
    <w:rsid w:val="00D85EC7"/>
    <w:rsid w:val="00D8610B"/>
    <w:rsid w:val="00D86248"/>
    <w:rsid w:val="00D8644F"/>
    <w:rsid w:val="00D86CB9"/>
    <w:rsid w:val="00D900D4"/>
    <w:rsid w:val="00D90280"/>
    <w:rsid w:val="00D906FA"/>
    <w:rsid w:val="00D9074F"/>
    <w:rsid w:val="00D92A32"/>
    <w:rsid w:val="00D92F0E"/>
    <w:rsid w:val="00D94370"/>
    <w:rsid w:val="00D95407"/>
    <w:rsid w:val="00D9594A"/>
    <w:rsid w:val="00D96400"/>
    <w:rsid w:val="00D96CD8"/>
    <w:rsid w:val="00D979E5"/>
    <w:rsid w:val="00DA02C2"/>
    <w:rsid w:val="00DA0D40"/>
    <w:rsid w:val="00DA130A"/>
    <w:rsid w:val="00DA387D"/>
    <w:rsid w:val="00DA3AD1"/>
    <w:rsid w:val="00DA4175"/>
    <w:rsid w:val="00DA4E9A"/>
    <w:rsid w:val="00DA6807"/>
    <w:rsid w:val="00DA715B"/>
    <w:rsid w:val="00DA7724"/>
    <w:rsid w:val="00DB05AF"/>
    <w:rsid w:val="00DB07C7"/>
    <w:rsid w:val="00DB0AE1"/>
    <w:rsid w:val="00DB2221"/>
    <w:rsid w:val="00DB22F9"/>
    <w:rsid w:val="00DB24AB"/>
    <w:rsid w:val="00DB29CB"/>
    <w:rsid w:val="00DB2C43"/>
    <w:rsid w:val="00DB2FE8"/>
    <w:rsid w:val="00DB4E59"/>
    <w:rsid w:val="00DB5354"/>
    <w:rsid w:val="00DB6732"/>
    <w:rsid w:val="00DB6C53"/>
    <w:rsid w:val="00DB6DA0"/>
    <w:rsid w:val="00DB6E06"/>
    <w:rsid w:val="00DC0115"/>
    <w:rsid w:val="00DC0F59"/>
    <w:rsid w:val="00DC178F"/>
    <w:rsid w:val="00DC18E8"/>
    <w:rsid w:val="00DC1D4E"/>
    <w:rsid w:val="00DC1FC3"/>
    <w:rsid w:val="00DC20DF"/>
    <w:rsid w:val="00DC2B5D"/>
    <w:rsid w:val="00DC310D"/>
    <w:rsid w:val="00DC3F87"/>
    <w:rsid w:val="00DC441C"/>
    <w:rsid w:val="00DC48A0"/>
    <w:rsid w:val="00DC4A9E"/>
    <w:rsid w:val="00DC4D02"/>
    <w:rsid w:val="00DC4D64"/>
    <w:rsid w:val="00DC4D90"/>
    <w:rsid w:val="00DC5103"/>
    <w:rsid w:val="00DC5D1A"/>
    <w:rsid w:val="00DC5FD3"/>
    <w:rsid w:val="00DC6D24"/>
    <w:rsid w:val="00DC73BB"/>
    <w:rsid w:val="00DC745D"/>
    <w:rsid w:val="00DC79A1"/>
    <w:rsid w:val="00DD0BF1"/>
    <w:rsid w:val="00DD141D"/>
    <w:rsid w:val="00DD26AD"/>
    <w:rsid w:val="00DD3BD3"/>
    <w:rsid w:val="00DD40B0"/>
    <w:rsid w:val="00DD5197"/>
    <w:rsid w:val="00DD5B89"/>
    <w:rsid w:val="00DD6706"/>
    <w:rsid w:val="00DE0210"/>
    <w:rsid w:val="00DE0908"/>
    <w:rsid w:val="00DE092D"/>
    <w:rsid w:val="00DE0A36"/>
    <w:rsid w:val="00DE0BB2"/>
    <w:rsid w:val="00DE1C2B"/>
    <w:rsid w:val="00DE1DCD"/>
    <w:rsid w:val="00DE24E2"/>
    <w:rsid w:val="00DE3C6B"/>
    <w:rsid w:val="00DE3EFA"/>
    <w:rsid w:val="00DE4EF9"/>
    <w:rsid w:val="00DE68E0"/>
    <w:rsid w:val="00DE6915"/>
    <w:rsid w:val="00DE72FC"/>
    <w:rsid w:val="00DE7735"/>
    <w:rsid w:val="00DE7FAD"/>
    <w:rsid w:val="00DF0163"/>
    <w:rsid w:val="00DF0500"/>
    <w:rsid w:val="00DF1EB3"/>
    <w:rsid w:val="00DF2343"/>
    <w:rsid w:val="00DF28ED"/>
    <w:rsid w:val="00DF2948"/>
    <w:rsid w:val="00DF37BD"/>
    <w:rsid w:val="00DF45B9"/>
    <w:rsid w:val="00DF4A0C"/>
    <w:rsid w:val="00DF5320"/>
    <w:rsid w:val="00DF5361"/>
    <w:rsid w:val="00DF65AA"/>
    <w:rsid w:val="00DF6E2B"/>
    <w:rsid w:val="00DF70A1"/>
    <w:rsid w:val="00DF75A3"/>
    <w:rsid w:val="00DF772A"/>
    <w:rsid w:val="00E00345"/>
    <w:rsid w:val="00E00CD0"/>
    <w:rsid w:val="00E02AFA"/>
    <w:rsid w:val="00E041A5"/>
    <w:rsid w:val="00E04B32"/>
    <w:rsid w:val="00E04C5B"/>
    <w:rsid w:val="00E0564C"/>
    <w:rsid w:val="00E0645E"/>
    <w:rsid w:val="00E0657E"/>
    <w:rsid w:val="00E06724"/>
    <w:rsid w:val="00E07914"/>
    <w:rsid w:val="00E106DF"/>
    <w:rsid w:val="00E110BF"/>
    <w:rsid w:val="00E116F4"/>
    <w:rsid w:val="00E11AC7"/>
    <w:rsid w:val="00E124AD"/>
    <w:rsid w:val="00E12C69"/>
    <w:rsid w:val="00E144C6"/>
    <w:rsid w:val="00E16224"/>
    <w:rsid w:val="00E169F7"/>
    <w:rsid w:val="00E1719E"/>
    <w:rsid w:val="00E200CD"/>
    <w:rsid w:val="00E2012C"/>
    <w:rsid w:val="00E212E0"/>
    <w:rsid w:val="00E21462"/>
    <w:rsid w:val="00E2154E"/>
    <w:rsid w:val="00E216E4"/>
    <w:rsid w:val="00E217F0"/>
    <w:rsid w:val="00E22A0C"/>
    <w:rsid w:val="00E22C96"/>
    <w:rsid w:val="00E22D5E"/>
    <w:rsid w:val="00E23A00"/>
    <w:rsid w:val="00E24075"/>
    <w:rsid w:val="00E247A0"/>
    <w:rsid w:val="00E2539B"/>
    <w:rsid w:val="00E255E0"/>
    <w:rsid w:val="00E257B1"/>
    <w:rsid w:val="00E267C2"/>
    <w:rsid w:val="00E27536"/>
    <w:rsid w:val="00E27A9B"/>
    <w:rsid w:val="00E30091"/>
    <w:rsid w:val="00E30171"/>
    <w:rsid w:val="00E30172"/>
    <w:rsid w:val="00E307FF"/>
    <w:rsid w:val="00E316AC"/>
    <w:rsid w:val="00E31B24"/>
    <w:rsid w:val="00E31F60"/>
    <w:rsid w:val="00E31FA0"/>
    <w:rsid w:val="00E32688"/>
    <w:rsid w:val="00E32EA5"/>
    <w:rsid w:val="00E33F6A"/>
    <w:rsid w:val="00E33FA9"/>
    <w:rsid w:val="00E3435C"/>
    <w:rsid w:val="00E34409"/>
    <w:rsid w:val="00E344FD"/>
    <w:rsid w:val="00E36EB8"/>
    <w:rsid w:val="00E36FCD"/>
    <w:rsid w:val="00E376AD"/>
    <w:rsid w:val="00E37CAA"/>
    <w:rsid w:val="00E40260"/>
    <w:rsid w:val="00E40721"/>
    <w:rsid w:val="00E4113F"/>
    <w:rsid w:val="00E42615"/>
    <w:rsid w:val="00E44697"/>
    <w:rsid w:val="00E450B3"/>
    <w:rsid w:val="00E45C7D"/>
    <w:rsid w:val="00E461E4"/>
    <w:rsid w:val="00E46D5C"/>
    <w:rsid w:val="00E47129"/>
    <w:rsid w:val="00E47A46"/>
    <w:rsid w:val="00E50720"/>
    <w:rsid w:val="00E5222D"/>
    <w:rsid w:val="00E52719"/>
    <w:rsid w:val="00E53A91"/>
    <w:rsid w:val="00E54459"/>
    <w:rsid w:val="00E570E4"/>
    <w:rsid w:val="00E57184"/>
    <w:rsid w:val="00E57476"/>
    <w:rsid w:val="00E60FAD"/>
    <w:rsid w:val="00E61D96"/>
    <w:rsid w:val="00E623A3"/>
    <w:rsid w:val="00E6459E"/>
    <w:rsid w:val="00E65C0B"/>
    <w:rsid w:val="00E65D5C"/>
    <w:rsid w:val="00E666E2"/>
    <w:rsid w:val="00E66ADA"/>
    <w:rsid w:val="00E732C6"/>
    <w:rsid w:val="00E73C51"/>
    <w:rsid w:val="00E7452C"/>
    <w:rsid w:val="00E74B14"/>
    <w:rsid w:val="00E75A68"/>
    <w:rsid w:val="00E76C0C"/>
    <w:rsid w:val="00E76C84"/>
    <w:rsid w:val="00E77256"/>
    <w:rsid w:val="00E77570"/>
    <w:rsid w:val="00E77BC1"/>
    <w:rsid w:val="00E77D35"/>
    <w:rsid w:val="00E8016D"/>
    <w:rsid w:val="00E814F3"/>
    <w:rsid w:val="00E8173E"/>
    <w:rsid w:val="00E82DAB"/>
    <w:rsid w:val="00E83C93"/>
    <w:rsid w:val="00E84053"/>
    <w:rsid w:val="00E84987"/>
    <w:rsid w:val="00E84CD2"/>
    <w:rsid w:val="00E86048"/>
    <w:rsid w:val="00E8609C"/>
    <w:rsid w:val="00E87CBC"/>
    <w:rsid w:val="00E9016F"/>
    <w:rsid w:val="00E90A56"/>
    <w:rsid w:val="00E9114C"/>
    <w:rsid w:val="00E9121D"/>
    <w:rsid w:val="00E915E6"/>
    <w:rsid w:val="00E92AF1"/>
    <w:rsid w:val="00E92B3D"/>
    <w:rsid w:val="00E93A50"/>
    <w:rsid w:val="00E94716"/>
    <w:rsid w:val="00E95200"/>
    <w:rsid w:val="00E95576"/>
    <w:rsid w:val="00E963F6"/>
    <w:rsid w:val="00E96749"/>
    <w:rsid w:val="00E97901"/>
    <w:rsid w:val="00E97FE7"/>
    <w:rsid w:val="00EA1921"/>
    <w:rsid w:val="00EA1A5B"/>
    <w:rsid w:val="00EA1FC4"/>
    <w:rsid w:val="00EA2F5B"/>
    <w:rsid w:val="00EA31EF"/>
    <w:rsid w:val="00EA4613"/>
    <w:rsid w:val="00EA4FC8"/>
    <w:rsid w:val="00EA5C35"/>
    <w:rsid w:val="00EA7A20"/>
    <w:rsid w:val="00EA7D36"/>
    <w:rsid w:val="00EA7EA8"/>
    <w:rsid w:val="00EB0A8F"/>
    <w:rsid w:val="00EB0F23"/>
    <w:rsid w:val="00EB187B"/>
    <w:rsid w:val="00EB243B"/>
    <w:rsid w:val="00EB2C82"/>
    <w:rsid w:val="00EB3987"/>
    <w:rsid w:val="00EB5621"/>
    <w:rsid w:val="00EB5735"/>
    <w:rsid w:val="00EB5994"/>
    <w:rsid w:val="00EB639B"/>
    <w:rsid w:val="00EB6432"/>
    <w:rsid w:val="00EB6993"/>
    <w:rsid w:val="00EB6E4E"/>
    <w:rsid w:val="00EB74C4"/>
    <w:rsid w:val="00EB7DDE"/>
    <w:rsid w:val="00EB7FB0"/>
    <w:rsid w:val="00EC0AC6"/>
    <w:rsid w:val="00EC158B"/>
    <w:rsid w:val="00EC180A"/>
    <w:rsid w:val="00EC1B34"/>
    <w:rsid w:val="00EC3ED7"/>
    <w:rsid w:val="00EC4043"/>
    <w:rsid w:val="00EC46A8"/>
    <w:rsid w:val="00EC4ECA"/>
    <w:rsid w:val="00EC633F"/>
    <w:rsid w:val="00EC66BC"/>
    <w:rsid w:val="00EC6967"/>
    <w:rsid w:val="00ED424F"/>
    <w:rsid w:val="00ED4A36"/>
    <w:rsid w:val="00ED4B29"/>
    <w:rsid w:val="00ED5146"/>
    <w:rsid w:val="00ED60AA"/>
    <w:rsid w:val="00ED6993"/>
    <w:rsid w:val="00ED6E00"/>
    <w:rsid w:val="00EE107C"/>
    <w:rsid w:val="00EE10B3"/>
    <w:rsid w:val="00EE1173"/>
    <w:rsid w:val="00EE12F7"/>
    <w:rsid w:val="00EE1C38"/>
    <w:rsid w:val="00EE1F59"/>
    <w:rsid w:val="00EE3F37"/>
    <w:rsid w:val="00EE6D2D"/>
    <w:rsid w:val="00EE78C0"/>
    <w:rsid w:val="00EF0413"/>
    <w:rsid w:val="00EF0A4F"/>
    <w:rsid w:val="00EF26F7"/>
    <w:rsid w:val="00EF43C6"/>
    <w:rsid w:val="00EF4451"/>
    <w:rsid w:val="00EF571B"/>
    <w:rsid w:val="00EF6575"/>
    <w:rsid w:val="00EF6CE0"/>
    <w:rsid w:val="00EF742B"/>
    <w:rsid w:val="00F000D3"/>
    <w:rsid w:val="00F0106A"/>
    <w:rsid w:val="00F01A38"/>
    <w:rsid w:val="00F01F2D"/>
    <w:rsid w:val="00F02277"/>
    <w:rsid w:val="00F027E6"/>
    <w:rsid w:val="00F04028"/>
    <w:rsid w:val="00F04445"/>
    <w:rsid w:val="00F06EF4"/>
    <w:rsid w:val="00F06EFA"/>
    <w:rsid w:val="00F071D0"/>
    <w:rsid w:val="00F07292"/>
    <w:rsid w:val="00F07537"/>
    <w:rsid w:val="00F07DFB"/>
    <w:rsid w:val="00F13162"/>
    <w:rsid w:val="00F133FA"/>
    <w:rsid w:val="00F135B9"/>
    <w:rsid w:val="00F13BB7"/>
    <w:rsid w:val="00F1468A"/>
    <w:rsid w:val="00F14B68"/>
    <w:rsid w:val="00F152D6"/>
    <w:rsid w:val="00F15A56"/>
    <w:rsid w:val="00F16EA2"/>
    <w:rsid w:val="00F179E9"/>
    <w:rsid w:val="00F206AC"/>
    <w:rsid w:val="00F2097C"/>
    <w:rsid w:val="00F20A03"/>
    <w:rsid w:val="00F213CA"/>
    <w:rsid w:val="00F21712"/>
    <w:rsid w:val="00F2260B"/>
    <w:rsid w:val="00F22961"/>
    <w:rsid w:val="00F23568"/>
    <w:rsid w:val="00F247C3"/>
    <w:rsid w:val="00F25B9B"/>
    <w:rsid w:val="00F262A8"/>
    <w:rsid w:val="00F26B13"/>
    <w:rsid w:val="00F26DA2"/>
    <w:rsid w:val="00F3090C"/>
    <w:rsid w:val="00F30B28"/>
    <w:rsid w:val="00F30E58"/>
    <w:rsid w:val="00F318F8"/>
    <w:rsid w:val="00F32063"/>
    <w:rsid w:val="00F32111"/>
    <w:rsid w:val="00F32220"/>
    <w:rsid w:val="00F32963"/>
    <w:rsid w:val="00F339C9"/>
    <w:rsid w:val="00F347E3"/>
    <w:rsid w:val="00F35045"/>
    <w:rsid w:val="00F3527A"/>
    <w:rsid w:val="00F37227"/>
    <w:rsid w:val="00F37866"/>
    <w:rsid w:val="00F400FF"/>
    <w:rsid w:val="00F41E2F"/>
    <w:rsid w:val="00F4210A"/>
    <w:rsid w:val="00F42B7B"/>
    <w:rsid w:val="00F43F44"/>
    <w:rsid w:val="00F44615"/>
    <w:rsid w:val="00F44C87"/>
    <w:rsid w:val="00F474B6"/>
    <w:rsid w:val="00F47AA6"/>
    <w:rsid w:val="00F50873"/>
    <w:rsid w:val="00F5114C"/>
    <w:rsid w:val="00F51397"/>
    <w:rsid w:val="00F526AD"/>
    <w:rsid w:val="00F52ADF"/>
    <w:rsid w:val="00F5340F"/>
    <w:rsid w:val="00F5360F"/>
    <w:rsid w:val="00F53E77"/>
    <w:rsid w:val="00F54250"/>
    <w:rsid w:val="00F5453C"/>
    <w:rsid w:val="00F54830"/>
    <w:rsid w:val="00F5515B"/>
    <w:rsid w:val="00F552D0"/>
    <w:rsid w:val="00F572F5"/>
    <w:rsid w:val="00F612BF"/>
    <w:rsid w:val="00F62CA9"/>
    <w:rsid w:val="00F633BA"/>
    <w:rsid w:val="00F635F7"/>
    <w:rsid w:val="00F644CA"/>
    <w:rsid w:val="00F64AA4"/>
    <w:rsid w:val="00F64D68"/>
    <w:rsid w:val="00F64E93"/>
    <w:rsid w:val="00F6597A"/>
    <w:rsid w:val="00F66DAE"/>
    <w:rsid w:val="00F67051"/>
    <w:rsid w:val="00F6708C"/>
    <w:rsid w:val="00F671C4"/>
    <w:rsid w:val="00F6737E"/>
    <w:rsid w:val="00F708BF"/>
    <w:rsid w:val="00F709BF"/>
    <w:rsid w:val="00F70E49"/>
    <w:rsid w:val="00F71A98"/>
    <w:rsid w:val="00F72906"/>
    <w:rsid w:val="00F72BE1"/>
    <w:rsid w:val="00F72DD6"/>
    <w:rsid w:val="00F73849"/>
    <w:rsid w:val="00F748F2"/>
    <w:rsid w:val="00F74F90"/>
    <w:rsid w:val="00F75513"/>
    <w:rsid w:val="00F75DE6"/>
    <w:rsid w:val="00F75EAA"/>
    <w:rsid w:val="00F76718"/>
    <w:rsid w:val="00F77031"/>
    <w:rsid w:val="00F77805"/>
    <w:rsid w:val="00F77D31"/>
    <w:rsid w:val="00F80595"/>
    <w:rsid w:val="00F809B6"/>
    <w:rsid w:val="00F80D55"/>
    <w:rsid w:val="00F81C7C"/>
    <w:rsid w:val="00F82810"/>
    <w:rsid w:val="00F82C08"/>
    <w:rsid w:val="00F830A1"/>
    <w:rsid w:val="00F83EC3"/>
    <w:rsid w:val="00F84D7A"/>
    <w:rsid w:val="00F85015"/>
    <w:rsid w:val="00F850D2"/>
    <w:rsid w:val="00F869CB"/>
    <w:rsid w:val="00F86FDF"/>
    <w:rsid w:val="00F86FED"/>
    <w:rsid w:val="00F86FF8"/>
    <w:rsid w:val="00F87F34"/>
    <w:rsid w:val="00F909EE"/>
    <w:rsid w:val="00F91DB7"/>
    <w:rsid w:val="00F931C8"/>
    <w:rsid w:val="00F95589"/>
    <w:rsid w:val="00F95778"/>
    <w:rsid w:val="00F962F4"/>
    <w:rsid w:val="00F96C58"/>
    <w:rsid w:val="00F96F31"/>
    <w:rsid w:val="00F97FD1"/>
    <w:rsid w:val="00FA0001"/>
    <w:rsid w:val="00FA015D"/>
    <w:rsid w:val="00FA0677"/>
    <w:rsid w:val="00FA1362"/>
    <w:rsid w:val="00FA15E6"/>
    <w:rsid w:val="00FA4556"/>
    <w:rsid w:val="00FA479A"/>
    <w:rsid w:val="00FA492E"/>
    <w:rsid w:val="00FA4F79"/>
    <w:rsid w:val="00FA5232"/>
    <w:rsid w:val="00FA67DF"/>
    <w:rsid w:val="00FA74C1"/>
    <w:rsid w:val="00FB01A9"/>
    <w:rsid w:val="00FB0A9F"/>
    <w:rsid w:val="00FB0CDF"/>
    <w:rsid w:val="00FB1DD0"/>
    <w:rsid w:val="00FB2769"/>
    <w:rsid w:val="00FB27DD"/>
    <w:rsid w:val="00FB3364"/>
    <w:rsid w:val="00FB3761"/>
    <w:rsid w:val="00FB3CCA"/>
    <w:rsid w:val="00FB3E37"/>
    <w:rsid w:val="00FB455C"/>
    <w:rsid w:val="00FB4C26"/>
    <w:rsid w:val="00FB52BA"/>
    <w:rsid w:val="00FB5571"/>
    <w:rsid w:val="00FB6C90"/>
    <w:rsid w:val="00FB7213"/>
    <w:rsid w:val="00FB78BA"/>
    <w:rsid w:val="00FC0678"/>
    <w:rsid w:val="00FC18E6"/>
    <w:rsid w:val="00FC1F25"/>
    <w:rsid w:val="00FC28DD"/>
    <w:rsid w:val="00FC309E"/>
    <w:rsid w:val="00FC3A6C"/>
    <w:rsid w:val="00FC3E0E"/>
    <w:rsid w:val="00FC4024"/>
    <w:rsid w:val="00FC41F3"/>
    <w:rsid w:val="00FC4A2B"/>
    <w:rsid w:val="00FC4F5F"/>
    <w:rsid w:val="00FC527C"/>
    <w:rsid w:val="00FC783A"/>
    <w:rsid w:val="00FC7B1A"/>
    <w:rsid w:val="00FD1E31"/>
    <w:rsid w:val="00FD2B48"/>
    <w:rsid w:val="00FD3965"/>
    <w:rsid w:val="00FD4470"/>
    <w:rsid w:val="00FD5E37"/>
    <w:rsid w:val="00FD67A9"/>
    <w:rsid w:val="00FD683B"/>
    <w:rsid w:val="00FD6E56"/>
    <w:rsid w:val="00FE0427"/>
    <w:rsid w:val="00FE059D"/>
    <w:rsid w:val="00FE0DF8"/>
    <w:rsid w:val="00FE0EE8"/>
    <w:rsid w:val="00FE11B7"/>
    <w:rsid w:val="00FE2696"/>
    <w:rsid w:val="00FE2C83"/>
    <w:rsid w:val="00FE3321"/>
    <w:rsid w:val="00FE338C"/>
    <w:rsid w:val="00FE4D65"/>
    <w:rsid w:val="00FE5D9B"/>
    <w:rsid w:val="00FE6D1F"/>
    <w:rsid w:val="00FE771A"/>
    <w:rsid w:val="00FE7D41"/>
    <w:rsid w:val="00FF0298"/>
    <w:rsid w:val="00FF1201"/>
    <w:rsid w:val="00FF1522"/>
    <w:rsid w:val="00FF15CD"/>
    <w:rsid w:val="00FF22B4"/>
    <w:rsid w:val="00FF2814"/>
    <w:rsid w:val="00FF2A24"/>
    <w:rsid w:val="00FF34AD"/>
    <w:rsid w:val="00FF370E"/>
    <w:rsid w:val="00FF380D"/>
    <w:rsid w:val="00FF414A"/>
    <w:rsid w:val="00FF48AD"/>
    <w:rsid w:val="00FF4981"/>
    <w:rsid w:val="00FF6AAB"/>
    <w:rsid w:val="00FF70C6"/>
    <w:rsid w:val="00FF77AA"/>
    <w:rsid w:val="0A43C420"/>
    <w:rsid w:val="2C34E77A"/>
    <w:rsid w:val="424ED0DC"/>
    <w:rsid w:val="48458B71"/>
    <w:rsid w:val="4D2FF9E2"/>
    <w:rsid w:val="6A42738A"/>
    <w:rsid w:val="7DD4A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459DAA"/>
  <w15:chartTrackingRefBased/>
  <w15:docId w15:val="{4571F030-FDA6-4B91-974C-97F29546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011D1B"/>
    <w:rPr>
      <w:rFonts w:asciiTheme="minorHAnsi" w:hAnsiTheme="minorHAnsi"/>
    </w:rPr>
  </w:style>
  <w:style w:type="paragraph" w:styleId="Heading1">
    <w:name w:val="heading 1"/>
    <w:aliases w:val="CS - Heading 1"/>
    <w:next w:val="CS-Body"/>
    <w:link w:val="Heading1Char"/>
    <w:qFormat/>
    <w:rsid w:val="00B671D9"/>
    <w:pPr>
      <w:pageBreakBefore/>
      <w:numPr>
        <w:numId w:val="7"/>
      </w:numPr>
      <w:spacing w:after="200"/>
      <w:outlineLvl w:val="0"/>
    </w:pPr>
    <w:rPr>
      <w:b/>
      <w:color w:val="666666" w:themeColor="text2"/>
      <w:kern w:val="48"/>
      <w:sz w:val="48"/>
    </w:rPr>
  </w:style>
  <w:style w:type="paragraph" w:styleId="Heading2">
    <w:name w:val="heading 2"/>
    <w:aliases w:val="CS - Heading 2"/>
    <w:next w:val="CS-Body"/>
    <w:link w:val="Heading2Char"/>
    <w:qFormat/>
    <w:rsid w:val="005772B6"/>
    <w:pPr>
      <w:keepNext/>
      <w:keepLines/>
      <w:numPr>
        <w:ilvl w:val="1"/>
        <w:numId w:val="7"/>
      </w:numPr>
      <w:spacing w:before="720" w:after="120"/>
      <w:ind w:left="648" w:hanging="648"/>
      <w:outlineLvl w:val="1"/>
    </w:pPr>
    <w:rPr>
      <w:rFonts w:eastAsiaTheme="majorEastAsia" w:cstheme="majorBidi"/>
      <w:b/>
      <w:color w:val="666666" w:themeColor="text2"/>
      <w:sz w:val="32"/>
      <w:szCs w:val="26"/>
    </w:rPr>
  </w:style>
  <w:style w:type="paragraph" w:styleId="Heading3">
    <w:name w:val="heading 3"/>
    <w:aliases w:val="CS - Heading 3"/>
    <w:link w:val="Heading3Char"/>
    <w:qFormat/>
    <w:rsid w:val="00C528E2"/>
    <w:pPr>
      <w:keepNext/>
      <w:keepLines/>
      <w:numPr>
        <w:ilvl w:val="2"/>
        <w:numId w:val="7"/>
      </w:numPr>
      <w:spacing w:before="240" w:after="120"/>
      <w:ind w:left="360"/>
      <w:contextualSpacing/>
      <w:outlineLvl w:val="2"/>
    </w:pPr>
    <w:rPr>
      <w:rFonts w:asciiTheme="minorHAnsi" w:eastAsiaTheme="majorEastAsia" w:hAnsiTheme="minorHAnsi" w:cstheme="majorBidi"/>
      <w:b/>
      <w:color w:val="666666" w:themeColor="text2"/>
      <w:sz w:val="24"/>
      <w:szCs w:val="24"/>
    </w:rPr>
  </w:style>
  <w:style w:type="paragraph" w:styleId="Heading4">
    <w:name w:val="heading 4"/>
    <w:aliases w:val="CS - Heading 4"/>
    <w:link w:val="Heading4Char"/>
    <w:uiPriority w:val="9"/>
    <w:unhideWhenUsed/>
    <w:qFormat/>
    <w:rsid w:val="008134B9"/>
    <w:pPr>
      <w:keepNext/>
      <w:spacing w:before="120" w:after="120"/>
      <w:outlineLvl w:val="3"/>
    </w:pPr>
    <w:rPr>
      <w:rFonts w:eastAsia="Times" w:cs="Times New Roman"/>
      <w:b/>
      <w:color w:val="66666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D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DB8"/>
  </w:style>
  <w:style w:type="paragraph" w:styleId="Footer">
    <w:name w:val="footer"/>
    <w:aliases w:val="CS - Footer"/>
    <w:link w:val="FooterChar"/>
    <w:uiPriority w:val="99"/>
    <w:unhideWhenUsed/>
    <w:qFormat/>
    <w:rsid w:val="00A159B9"/>
    <w:pPr>
      <w:spacing w:line="240" w:lineRule="exact"/>
    </w:pPr>
    <w:rPr>
      <w:rFonts w:asciiTheme="minorHAnsi" w:hAnsiTheme="minorHAnsi"/>
      <w:color w:val="002D62" w:themeColor="accent1"/>
      <w:sz w:val="16"/>
    </w:rPr>
  </w:style>
  <w:style w:type="character" w:customStyle="1" w:styleId="FooterChar">
    <w:name w:val="Footer Char"/>
    <w:aliases w:val="CS - Footer Char"/>
    <w:basedOn w:val="DefaultParagraphFont"/>
    <w:link w:val="Footer"/>
    <w:uiPriority w:val="99"/>
    <w:rsid w:val="00A159B9"/>
    <w:rPr>
      <w:rFonts w:asciiTheme="minorHAnsi" w:hAnsiTheme="minorHAnsi"/>
      <w:color w:val="002D62" w:themeColor="accent1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D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DB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C2EAE"/>
    <w:pPr>
      <w:spacing w:line="280" w:lineRule="exact"/>
    </w:pPr>
    <w:rPr>
      <w:rFonts w:asciiTheme="minorHAnsi" w:hAnsiTheme="minorHAnsi"/>
      <w:color w:val="666666" w:themeColor="text2"/>
    </w:rPr>
    <w:tblPr>
      <w:tblStyleRowBandSize w:val="1"/>
      <w:tblBorders>
        <w:bottom w:val="single" w:sz="18" w:space="0" w:color="CCCCCC" w:themeColor="background2"/>
        <w:insideH w:val="single" w:sz="4" w:space="0" w:color="CCCCCC" w:themeColor="background2"/>
        <w:insideV w:val="single" w:sz="4" w:space="0" w:color="CCCCCC" w:themeColor="background2"/>
      </w:tblBorders>
      <w:tblCellMar>
        <w:top w:w="72" w:type="dxa"/>
        <w:left w:w="72" w:type="dxa"/>
        <w:bottom w:w="72" w:type="dxa"/>
        <w:right w:w="72" w:type="dxa"/>
      </w:tblCellMar>
    </w:tblPr>
    <w:tcPr>
      <w:shd w:val="clear" w:color="auto" w:fill="FFFFFF" w:themeFill="background1"/>
      <w:vAlign w:val="center"/>
    </w:tcPr>
    <w:tblStylePr w:type="firstRow">
      <w:pPr>
        <w:jc w:val="left"/>
      </w:pPr>
      <w:rPr>
        <w:rFonts w:asciiTheme="majorHAnsi" w:hAnsiTheme="majorHAnsi"/>
        <w:b/>
        <w:i w:val="0"/>
        <w:color w:val="FFFFFF" w:themeColor="background1"/>
        <w:sz w:val="20"/>
        <w:u w:val="none"/>
      </w:rPr>
      <w:tblPr/>
      <w:tcPr>
        <w:tcBorders>
          <w:bottom w:val="single" w:sz="24" w:space="0" w:color="55C5E9" w:themeColor="accent3"/>
        </w:tcBorders>
        <w:shd w:val="clear" w:color="auto" w:fill="002D62" w:themeFill="accent1"/>
      </w:tcPr>
    </w:tblStylePr>
    <w:tblStylePr w:type="firstCol">
      <w:rPr>
        <w:rFonts w:asciiTheme="minorHAnsi" w:hAnsiTheme="minorHAnsi"/>
        <w:color w:val="666666" w:themeColor="text2"/>
        <w:sz w:val="20"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464DB8"/>
    <w:rPr>
      <w:color w:val="808080"/>
    </w:rPr>
  </w:style>
  <w:style w:type="paragraph" w:customStyle="1" w:styleId="CS-CoverTitle">
    <w:name w:val="CS - Cover Title"/>
    <w:next w:val="CS-Instructions"/>
    <w:link w:val="CS-CoverTitleChar"/>
    <w:uiPriority w:val="2"/>
    <w:qFormat/>
    <w:rsid w:val="00000C02"/>
    <w:pPr>
      <w:spacing w:after="280" w:line="880" w:lineRule="exact"/>
      <w:contextualSpacing/>
    </w:pPr>
    <w:rPr>
      <w:rFonts w:ascii="Arial Black" w:hAnsi="Arial Black" w:cs="Arial"/>
      <w:color w:val="002D62"/>
      <w:sz w:val="72"/>
      <w:szCs w:val="80"/>
    </w:rPr>
  </w:style>
  <w:style w:type="paragraph" w:customStyle="1" w:styleId="CS-Instructions">
    <w:name w:val="CS - Instructions"/>
    <w:link w:val="CS-InstructionsChar"/>
    <w:uiPriority w:val="2"/>
    <w:qFormat/>
    <w:rsid w:val="005B1CC8"/>
    <w:pPr>
      <w:spacing w:after="280"/>
      <w:contextualSpacing/>
    </w:pPr>
    <w:rPr>
      <w:rFonts w:cs="Arial"/>
      <w:color w:val="666666" w:themeColor="text2"/>
      <w:sz w:val="32"/>
      <w:szCs w:val="72"/>
    </w:rPr>
  </w:style>
  <w:style w:type="character" w:customStyle="1" w:styleId="CS-CoverTitleChar">
    <w:name w:val="CS - Cover Title Char"/>
    <w:basedOn w:val="DefaultParagraphFont"/>
    <w:link w:val="CS-CoverTitle"/>
    <w:uiPriority w:val="2"/>
    <w:rsid w:val="00011D1B"/>
    <w:rPr>
      <w:rFonts w:ascii="Arial Black" w:hAnsi="Arial Black" w:cs="Arial"/>
      <w:color w:val="002D62"/>
      <w:sz w:val="72"/>
      <w:szCs w:val="80"/>
    </w:rPr>
  </w:style>
  <w:style w:type="character" w:customStyle="1" w:styleId="CS-InstructionsChar">
    <w:name w:val="CS - Instructions Char"/>
    <w:basedOn w:val="DefaultParagraphFont"/>
    <w:link w:val="CS-Instructions"/>
    <w:uiPriority w:val="2"/>
    <w:rsid w:val="004449EA"/>
    <w:rPr>
      <w:rFonts w:cs="Arial"/>
      <w:color w:val="666666" w:themeColor="text2"/>
      <w:sz w:val="32"/>
      <w:szCs w:val="7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B2FD4"/>
    <w:pPr>
      <w:ind w:left="200" w:hanging="200"/>
    </w:pPr>
  </w:style>
  <w:style w:type="character" w:customStyle="1" w:styleId="Heading2Char">
    <w:name w:val="Heading 2 Char"/>
    <w:aliases w:val="CS - Heading 2 Char"/>
    <w:basedOn w:val="DefaultParagraphFont"/>
    <w:link w:val="Heading2"/>
    <w:rsid w:val="005772B6"/>
    <w:rPr>
      <w:rFonts w:eastAsiaTheme="majorEastAsia" w:cstheme="majorBidi"/>
      <w:b/>
      <w:color w:val="666666" w:themeColor="text2"/>
      <w:sz w:val="32"/>
      <w:szCs w:val="26"/>
    </w:rPr>
  </w:style>
  <w:style w:type="character" w:customStyle="1" w:styleId="Heading3Char">
    <w:name w:val="Heading 3 Char"/>
    <w:aliases w:val="CS - Heading 3 Char"/>
    <w:basedOn w:val="DefaultParagraphFont"/>
    <w:link w:val="Heading3"/>
    <w:rsid w:val="00B6361F"/>
    <w:rPr>
      <w:rFonts w:asciiTheme="minorHAnsi" w:eastAsiaTheme="majorEastAsia" w:hAnsiTheme="minorHAnsi" w:cstheme="majorBidi"/>
      <w:b/>
      <w:color w:val="666666" w:themeColor="text2"/>
      <w:sz w:val="24"/>
      <w:szCs w:val="24"/>
    </w:rPr>
  </w:style>
  <w:style w:type="character" w:customStyle="1" w:styleId="Heading1Char">
    <w:name w:val="Heading 1 Char"/>
    <w:aliases w:val="CS - Heading 1 Char"/>
    <w:basedOn w:val="DefaultParagraphFont"/>
    <w:link w:val="Heading1"/>
    <w:rsid w:val="00B671D9"/>
    <w:rPr>
      <w:b/>
      <w:color w:val="666666" w:themeColor="text2"/>
      <w:kern w:val="48"/>
      <w:sz w:val="48"/>
    </w:rPr>
  </w:style>
  <w:style w:type="character" w:styleId="Hyperlink">
    <w:name w:val="Hyperlink"/>
    <w:basedOn w:val="DefaultParagraphFont"/>
    <w:uiPriority w:val="99"/>
    <w:unhideWhenUsed/>
    <w:rsid w:val="00464DB8"/>
    <w:rPr>
      <w:color w:val="FDB913" w:themeColor="hyperlink"/>
      <w:u w:val="single"/>
    </w:rPr>
  </w:style>
  <w:style w:type="paragraph" w:styleId="TOC1">
    <w:name w:val="toc 1"/>
    <w:link w:val="TOC1Char"/>
    <w:uiPriority w:val="39"/>
    <w:unhideWhenUsed/>
    <w:rsid w:val="0048277B"/>
    <w:pPr>
      <w:tabs>
        <w:tab w:val="right" w:leader="dot" w:pos="10070"/>
      </w:tabs>
      <w:spacing w:after="120"/>
    </w:pPr>
    <w:rPr>
      <w:rFonts w:asciiTheme="minorHAnsi" w:hAnsiTheme="minorHAnsi"/>
      <w:b/>
      <w:noProof/>
      <w:color w:val="666666" w:themeColor="text2"/>
      <w:szCs w:val="18"/>
    </w:rPr>
  </w:style>
  <w:style w:type="paragraph" w:styleId="ListParagraph">
    <w:name w:val="List Paragraph"/>
    <w:basedOn w:val="Normal"/>
    <w:autoRedefine/>
    <w:uiPriority w:val="34"/>
    <w:rsid w:val="003360D0"/>
    <w:pPr>
      <w:numPr>
        <w:numId w:val="31"/>
      </w:numPr>
      <w:spacing w:after="120"/>
      <w:contextualSpacing/>
    </w:pPr>
    <w:rPr>
      <w:rFonts w:eastAsia="Times" w:cs="Times New Roman"/>
    </w:rPr>
  </w:style>
  <w:style w:type="paragraph" w:styleId="ListBullet">
    <w:name w:val="List Bullet"/>
    <w:aliases w:val="CS - List Bullet"/>
    <w:link w:val="ListBulletChar"/>
    <w:uiPriority w:val="1"/>
    <w:qFormat/>
    <w:rsid w:val="008748B0"/>
    <w:pPr>
      <w:numPr>
        <w:numId w:val="9"/>
      </w:numPr>
      <w:tabs>
        <w:tab w:val="left" w:pos="0"/>
        <w:tab w:val="left" w:pos="360"/>
        <w:tab w:val="left" w:pos="720"/>
        <w:tab w:val="left" w:pos="1080"/>
      </w:tabs>
      <w:spacing w:after="120"/>
    </w:pPr>
    <w:rPr>
      <w:rFonts w:asciiTheme="minorHAnsi" w:hAnsiTheme="minorHAnsi"/>
      <w:color w:val="666666" w:themeColor="text2"/>
    </w:rPr>
  </w:style>
  <w:style w:type="paragraph" w:styleId="ListBullet2">
    <w:name w:val="List Bullet 2"/>
    <w:basedOn w:val="Normal"/>
    <w:autoRedefine/>
    <w:uiPriority w:val="99"/>
    <w:semiHidden/>
    <w:unhideWhenUsed/>
    <w:qFormat/>
    <w:rsid w:val="003962CF"/>
    <w:pPr>
      <w:numPr>
        <w:numId w:val="2"/>
      </w:numPr>
      <w:contextualSpacing/>
    </w:pPr>
  </w:style>
  <w:style w:type="paragraph" w:styleId="ListBullet3">
    <w:name w:val="List Bullet 3"/>
    <w:basedOn w:val="Normal"/>
    <w:autoRedefine/>
    <w:uiPriority w:val="99"/>
    <w:semiHidden/>
    <w:unhideWhenUsed/>
    <w:qFormat/>
    <w:rsid w:val="003962CF"/>
    <w:pPr>
      <w:numPr>
        <w:numId w:val="3"/>
      </w:numPr>
      <w:contextualSpacing/>
    </w:pPr>
  </w:style>
  <w:style w:type="paragraph" w:styleId="ListBullet4">
    <w:name w:val="List Bullet 4"/>
    <w:basedOn w:val="Normal"/>
    <w:autoRedefine/>
    <w:uiPriority w:val="99"/>
    <w:semiHidden/>
    <w:unhideWhenUsed/>
    <w:qFormat/>
    <w:rsid w:val="003962CF"/>
    <w:pPr>
      <w:numPr>
        <w:numId w:val="4"/>
      </w:numPr>
      <w:contextualSpacing/>
    </w:pPr>
  </w:style>
  <w:style w:type="numbering" w:customStyle="1" w:styleId="CroweLists">
    <w:name w:val="Crowe Lists"/>
    <w:uiPriority w:val="99"/>
    <w:rsid w:val="00DA4175"/>
    <w:pPr>
      <w:numPr>
        <w:numId w:val="1"/>
      </w:numPr>
    </w:pPr>
  </w:style>
  <w:style w:type="paragraph" w:customStyle="1" w:styleId="CS-PriorityTitle">
    <w:name w:val="CS - Priority Title"/>
    <w:link w:val="CS-PriorityTitleChar"/>
    <w:uiPriority w:val="2"/>
    <w:qFormat/>
    <w:rsid w:val="00E44697"/>
    <w:pPr>
      <w:framePr w:hSpace="180" w:wrap="around" w:vAnchor="page" w:hAnchor="page" w:x="8101" w:y="2881"/>
    </w:pPr>
    <w:rPr>
      <w:rFonts w:asciiTheme="minorHAnsi" w:hAnsiTheme="minorHAnsi"/>
      <w:b/>
      <w:color w:val="666666" w:themeColor="text2"/>
      <w:sz w:val="16"/>
      <w:szCs w:val="16"/>
    </w:rPr>
  </w:style>
  <w:style w:type="paragraph" w:styleId="TOC2">
    <w:name w:val="toc 2"/>
    <w:next w:val="CS-Body"/>
    <w:link w:val="TOC2Char"/>
    <w:autoRedefine/>
    <w:uiPriority w:val="39"/>
    <w:unhideWhenUsed/>
    <w:rsid w:val="00773139"/>
    <w:pPr>
      <w:tabs>
        <w:tab w:val="right" w:leader="dot" w:pos="10070"/>
      </w:tabs>
      <w:spacing w:line="280" w:lineRule="exact"/>
      <w:ind w:left="202"/>
    </w:pPr>
    <w:rPr>
      <w:rFonts w:asciiTheme="minorHAnsi" w:hAnsiTheme="minorHAnsi"/>
      <w:noProof/>
      <w:color w:val="666666" w:themeColor="text2"/>
    </w:rPr>
  </w:style>
  <w:style w:type="paragraph" w:styleId="TOC3">
    <w:name w:val="toc 3"/>
    <w:next w:val="Normal"/>
    <w:link w:val="TOC3Char"/>
    <w:autoRedefine/>
    <w:uiPriority w:val="39"/>
    <w:unhideWhenUsed/>
    <w:rsid w:val="00773139"/>
    <w:pPr>
      <w:tabs>
        <w:tab w:val="right" w:leader="dot" w:pos="10070"/>
      </w:tabs>
      <w:spacing w:line="280" w:lineRule="exact"/>
      <w:ind w:left="403"/>
    </w:pPr>
    <w:rPr>
      <w:rFonts w:asciiTheme="minorHAnsi" w:hAnsiTheme="minorHAnsi"/>
      <w:noProof/>
      <w:color w:val="CCCCCC" w:themeColor="background2"/>
    </w:rPr>
  </w:style>
  <w:style w:type="paragraph" w:styleId="IndexHeading">
    <w:name w:val="index heading"/>
    <w:basedOn w:val="Normal"/>
    <w:next w:val="Index1"/>
    <w:uiPriority w:val="99"/>
    <w:semiHidden/>
    <w:unhideWhenUsed/>
    <w:rsid w:val="008B2FD4"/>
    <w:rPr>
      <w:rFonts w:asciiTheme="majorHAnsi" w:eastAsiaTheme="majorEastAsia" w:hAnsiTheme="majorHAnsi" w:cstheme="majorBidi"/>
      <w:b/>
      <w:bCs/>
    </w:rPr>
  </w:style>
  <w:style w:type="table" w:styleId="TableGridLight">
    <w:name w:val="Grid Table Light"/>
    <w:basedOn w:val="TableNormal"/>
    <w:uiPriority w:val="40"/>
    <w:rsid w:val="00426B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426B4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426B4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hecklist">
    <w:name w:val="Checklist"/>
    <w:basedOn w:val="TableNormal"/>
    <w:uiPriority w:val="99"/>
    <w:rsid w:val="00426B4F"/>
    <w:rPr>
      <w:color w:val="666666" w:themeColor="text2"/>
      <w:sz w:val="16"/>
    </w:rPr>
    <w:tblPr/>
    <w:tcPr>
      <w:vAlign w:val="center"/>
    </w:tcPr>
    <w:tblStylePr w:type="firstCol">
      <w:tblPr/>
      <w:tcPr>
        <w:shd w:val="clear" w:color="auto" w:fill="E6E7E8"/>
      </w:tcPr>
    </w:tblStylePr>
    <w:tblStylePr w:type="lastCol">
      <w:tblPr/>
      <w:tcPr>
        <w:shd w:val="clear" w:color="auto" w:fill="55C5E9" w:themeFill="accent3"/>
      </w:tcPr>
    </w:tblStylePr>
  </w:style>
  <w:style w:type="character" w:customStyle="1" w:styleId="ListBulletChar">
    <w:name w:val="List Bullet Char"/>
    <w:aliases w:val="CS - List Bullet Char"/>
    <w:basedOn w:val="DefaultParagraphFont"/>
    <w:link w:val="ListBullet"/>
    <w:uiPriority w:val="1"/>
    <w:rsid w:val="004449EA"/>
    <w:rPr>
      <w:rFonts w:asciiTheme="minorHAnsi" w:hAnsiTheme="minorHAnsi"/>
      <w:color w:val="666666" w:themeColor="text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55DF"/>
    <w:rPr>
      <w:color w:val="808080"/>
      <w:shd w:val="clear" w:color="auto" w:fill="E6E6E6"/>
    </w:rPr>
  </w:style>
  <w:style w:type="character" w:styleId="Strong">
    <w:name w:val="Strong"/>
    <w:aliases w:val="CS - Strong"/>
    <w:basedOn w:val="DefaultParagraphFont"/>
    <w:qFormat/>
    <w:rsid w:val="00012372"/>
    <w:rPr>
      <w:b/>
      <w:bCs/>
    </w:rPr>
  </w:style>
  <w:style w:type="paragraph" w:customStyle="1" w:styleId="CroweHeading1">
    <w:name w:val="Crowe Heading 1"/>
    <w:basedOn w:val="Normal"/>
    <w:uiPriority w:val="4"/>
    <w:rsid w:val="00BB6A4A"/>
    <w:pPr>
      <w:widowControl w:val="0"/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Times New Roman"/>
      <w:color w:val="000000" w:themeColor="text1"/>
      <w:sz w:val="36"/>
      <w:szCs w:val="36"/>
    </w:rPr>
  </w:style>
  <w:style w:type="paragraph" w:customStyle="1" w:styleId="CroweTableHeaderColumnTitle">
    <w:name w:val="Crowe Table Header/Column Title"/>
    <w:basedOn w:val="Normal"/>
    <w:uiPriority w:val="4"/>
    <w:rsid w:val="00BB6A4A"/>
    <w:pPr>
      <w:widowControl w:val="0"/>
      <w:autoSpaceDE w:val="0"/>
      <w:autoSpaceDN w:val="0"/>
      <w:adjustRightInd w:val="0"/>
      <w:spacing w:before="40" w:after="40"/>
      <w:jc w:val="center"/>
    </w:pPr>
    <w:rPr>
      <w:rFonts w:eastAsiaTheme="minorEastAsia" w:cs="Arial"/>
      <w:color w:val="FFFFFF" w:themeColor="background1"/>
      <w:szCs w:val="24"/>
    </w:rPr>
  </w:style>
  <w:style w:type="paragraph" w:customStyle="1" w:styleId="CroweTableCopy">
    <w:name w:val="Crowe Table Copy"/>
    <w:basedOn w:val="Normal"/>
    <w:link w:val="CroweTableCopyChar"/>
    <w:autoRedefine/>
    <w:uiPriority w:val="4"/>
    <w:rsid w:val="004F2477"/>
    <w:pPr>
      <w:widowControl w:val="0"/>
      <w:autoSpaceDE w:val="0"/>
      <w:autoSpaceDN w:val="0"/>
      <w:adjustRightInd w:val="0"/>
      <w:spacing w:line="280" w:lineRule="exact"/>
    </w:pPr>
    <w:rPr>
      <w:rFonts w:eastAsia="Times New Roman" w:cs="Times New Roman"/>
      <w:szCs w:val="24"/>
    </w:rPr>
  </w:style>
  <w:style w:type="character" w:customStyle="1" w:styleId="CroweTableCopyChar">
    <w:name w:val="Crowe Table Copy Char"/>
    <w:basedOn w:val="DefaultParagraphFont"/>
    <w:link w:val="CroweTableCopy"/>
    <w:uiPriority w:val="4"/>
    <w:locked/>
    <w:rsid w:val="00B6361F"/>
    <w:rPr>
      <w:rFonts w:asciiTheme="minorHAnsi" w:eastAsia="Times New Roman" w:hAnsiTheme="minorHAnsi" w:cs="Times New Roman"/>
      <w:szCs w:val="24"/>
    </w:rPr>
  </w:style>
  <w:style w:type="paragraph" w:customStyle="1" w:styleId="CS-PriorityDescription">
    <w:name w:val="CS - Priority Description"/>
    <w:link w:val="CS-PriorityDescriptionChar"/>
    <w:uiPriority w:val="2"/>
    <w:qFormat/>
    <w:rsid w:val="008E1504"/>
    <w:pPr>
      <w:spacing w:after="120" w:line="220" w:lineRule="exact"/>
      <w:contextualSpacing/>
    </w:pPr>
    <w:rPr>
      <w:rFonts w:asciiTheme="minorHAnsi" w:eastAsia="Times" w:hAnsiTheme="minorHAnsi" w:cs="Times New Roman"/>
      <w:color w:val="666666" w:themeColor="text2"/>
      <w:sz w:val="16"/>
    </w:rPr>
  </w:style>
  <w:style w:type="character" w:customStyle="1" w:styleId="CS-PriorityTitleChar">
    <w:name w:val="CS - Priority Title Char"/>
    <w:basedOn w:val="DefaultParagraphFont"/>
    <w:link w:val="CS-PriorityTitle"/>
    <w:uiPriority w:val="2"/>
    <w:rsid w:val="004449EA"/>
    <w:rPr>
      <w:rFonts w:asciiTheme="minorHAnsi" w:hAnsiTheme="minorHAnsi"/>
      <w:b/>
      <w:color w:val="666666" w:themeColor="text2"/>
      <w:sz w:val="16"/>
      <w:szCs w:val="16"/>
    </w:rPr>
  </w:style>
  <w:style w:type="character" w:customStyle="1" w:styleId="CS-Client">
    <w:name w:val="CS - Client"/>
    <w:uiPriority w:val="2"/>
    <w:qFormat/>
    <w:rsid w:val="00A37AF6"/>
    <w:rPr>
      <w:rFonts w:asciiTheme="minorHAnsi" w:hAnsiTheme="minorHAnsi"/>
      <w:b/>
      <w:color w:val="002D62" w:themeColor="accent1"/>
      <w:sz w:val="20"/>
    </w:rPr>
  </w:style>
  <w:style w:type="character" w:customStyle="1" w:styleId="CS-CoverSubtitle">
    <w:name w:val="CS - Cover Subtitle"/>
    <w:uiPriority w:val="2"/>
    <w:qFormat/>
    <w:rsid w:val="004F413E"/>
    <w:rPr>
      <w:rFonts w:asciiTheme="minorHAnsi" w:hAnsiTheme="minorHAnsi"/>
      <w:b w:val="0"/>
      <w:i w:val="0"/>
      <w:color w:val="666666" w:themeColor="text2"/>
      <w:sz w:val="20"/>
    </w:rPr>
  </w:style>
  <w:style w:type="character" w:customStyle="1" w:styleId="Heading4Char">
    <w:name w:val="Heading 4 Char"/>
    <w:aliases w:val="CS - Heading 4 Char"/>
    <w:basedOn w:val="DefaultParagraphFont"/>
    <w:link w:val="Heading4"/>
    <w:uiPriority w:val="9"/>
    <w:rsid w:val="008134B9"/>
    <w:rPr>
      <w:rFonts w:eastAsia="Times" w:cs="Times New Roman"/>
      <w:b/>
      <w:color w:val="666666" w:themeColor="text2"/>
    </w:rPr>
  </w:style>
  <w:style w:type="paragraph" w:styleId="FootnoteText">
    <w:name w:val="footnote text"/>
    <w:basedOn w:val="Normal"/>
    <w:link w:val="FootnoteTextChar"/>
    <w:uiPriority w:val="99"/>
    <w:unhideWhenUsed/>
    <w:rsid w:val="00310B1B"/>
  </w:style>
  <w:style w:type="character" w:customStyle="1" w:styleId="FootnoteTextChar">
    <w:name w:val="Footnote Text Char"/>
    <w:basedOn w:val="DefaultParagraphFont"/>
    <w:link w:val="FootnoteText"/>
    <w:uiPriority w:val="99"/>
    <w:rsid w:val="00310B1B"/>
  </w:style>
  <w:style w:type="paragraph" w:customStyle="1" w:styleId="CS-Body">
    <w:name w:val="CS - Body"/>
    <w:link w:val="CS-BodyChar"/>
    <w:qFormat/>
    <w:rsid w:val="008C2EAE"/>
    <w:pPr>
      <w:spacing w:after="200"/>
    </w:pPr>
    <w:rPr>
      <w:rFonts w:asciiTheme="minorHAnsi" w:eastAsia="Times" w:hAnsiTheme="minorHAnsi" w:cs="Times New Roman"/>
      <w:color w:val="666666" w:themeColor="text2"/>
    </w:rPr>
  </w:style>
  <w:style w:type="paragraph" w:styleId="Revision">
    <w:name w:val="Revision"/>
    <w:hidden/>
    <w:uiPriority w:val="99"/>
    <w:semiHidden/>
    <w:rsid w:val="00643458"/>
  </w:style>
  <w:style w:type="character" w:styleId="LineNumber">
    <w:name w:val="line number"/>
    <w:basedOn w:val="DefaultParagraphFont"/>
    <w:uiPriority w:val="99"/>
    <w:semiHidden/>
    <w:unhideWhenUsed/>
    <w:rsid w:val="004409BD"/>
  </w:style>
  <w:style w:type="table" w:styleId="TableGrid8">
    <w:name w:val="Table Grid 8"/>
    <w:basedOn w:val="TableNormal"/>
    <w:semiHidden/>
    <w:unhideWhenUsed/>
    <w:rsid w:val="00A03C14"/>
    <w:pPr>
      <w:spacing w:before="120" w:after="120" w:line="240" w:lineRule="exact"/>
    </w:pPr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</w:tblPr>
    <w:tblStylePr w:type="firstRow">
      <w:rPr>
        <w:rFonts w:ascii="Arial" w:hAnsi="Arial" w:cs="Arial" w:hint="default"/>
        <w:b/>
        <w:bCs/>
        <w:color w:val="FFFFFF"/>
        <w:sz w:val="22"/>
        <w:szCs w:val="22"/>
      </w:rPr>
      <w:tblPr/>
      <w:tcPr>
        <w:tcBorders>
          <w:top w:val="nil"/>
          <w:left w:val="single" w:sz="4" w:space="0" w:color="auto"/>
          <w:bottom w:val="nil"/>
          <w:right w:val="single" w:sz="4" w:space="0" w:color="auto"/>
          <w:insideH w:val="nil"/>
          <w:insideV w:val="single" w:sz="4" w:space="0" w:color="FFFFFF" w:themeColor="background1"/>
          <w:tl2br w:val="nil"/>
          <w:tr2bl w:val="nil"/>
        </w:tcBorders>
        <w:shd w:val="solid" w:color="00206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OC1Char">
    <w:name w:val="TOC 1 Char"/>
    <w:basedOn w:val="DefaultParagraphFont"/>
    <w:link w:val="TOC1"/>
    <w:uiPriority w:val="39"/>
    <w:rsid w:val="0048277B"/>
    <w:rPr>
      <w:rFonts w:asciiTheme="minorHAnsi" w:hAnsiTheme="minorHAnsi"/>
      <w:b/>
      <w:noProof/>
      <w:color w:val="666666" w:themeColor="text2"/>
      <w:szCs w:val="18"/>
    </w:rPr>
  </w:style>
  <w:style w:type="character" w:customStyle="1" w:styleId="TOC2Char">
    <w:name w:val="TOC 2 Char"/>
    <w:basedOn w:val="DefaultParagraphFont"/>
    <w:link w:val="TOC2"/>
    <w:uiPriority w:val="39"/>
    <w:rsid w:val="00773139"/>
    <w:rPr>
      <w:rFonts w:asciiTheme="minorHAnsi" w:hAnsiTheme="minorHAnsi"/>
      <w:noProof/>
      <w:color w:val="666666" w:themeColor="text2"/>
    </w:rPr>
  </w:style>
  <w:style w:type="character" w:customStyle="1" w:styleId="TOC3Char">
    <w:name w:val="TOC 3 Char"/>
    <w:basedOn w:val="DefaultParagraphFont"/>
    <w:link w:val="TOC3"/>
    <w:uiPriority w:val="39"/>
    <w:rsid w:val="00773139"/>
    <w:rPr>
      <w:rFonts w:asciiTheme="minorHAnsi" w:hAnsiTheme="minorHAnsi"/>
      <w:noProof/>
      <w:color w:val="CCCCCC" w:themeColor="background2"/>
    </w:rPr>
  </w:style>
  <w:style w:type="character" w:customStyle="1" w:styleId="CS-BodyChar">
    <w:name w:val="CS - Body Char"/>
    <w:basedOn w:val="DefaultParagraphFont"/>
    <w:link w:val="CS-Body"/>
    <w:rsid w:val="008C2EAE"/>
    <w:rPr>
      <w:rFonts w:asciiTheme="minorHAnsi" w:eastAsia="Times" w:hAnsiTheme="minorHAnsi" w:cs="Times New Roman"/>
      <w:color w:val="666666" w:themeColor="text2"/>
    </w:rPr>
  </w:style>
  <w:style w:type="character" w:customStyle="1" w:styleId="CS-PriorityDescriptionChar">
    <w:name w:val="CS - Priority Description Char"/>
    <w:basedOn w:val="DefaultParagraphFont"/>
    <w:link w:val="CS-PriorityDescription"/>
    <w:uiPriority w:val="2"/>
    <w:rsid w:val="00011D1B"/>
    <w:rPr>
      <w:rFonts w:asciiTheme="minorHAnsi" w:eastAsia="Times" w:hAnsiTheme="minorHAnsi" w:cs="Times New Roman"/>
      <w:color w:val="666666" w:themeColor="text2"/>
      <w:sz w:val="16"/>
    </w:rPr>
  </w:style>
  <w:style w:type="paragraph" w:customStyle="1" w:styleId="CS-Owner1">
    <w:name w:val="CS - Owner1"/>
    <w:link w:val="CS-Owner1Char"/>
    <w:uiPriority w:val="2"/>
    <w:qFormat/>
    <w:rsid w:val="009B4D97"/>
    <w:rPr>
      <w:rFonts w:asciiTheme="minorHAnsi" w:hAnsiTheme="minorHAnsi"/>
      <w:b/>
      <w:caps/>
      <w:color w:val="FDB913" w:themeColor="accent2"/>
    </w:rPr>
  </w:style>
  <w:style w:type="paragraph" w:customStyle="1" w:styleId="CS-Owner2">
    <w:name w:val="CS - Owner2"/>
    <w:basedOn w:val="Normal"/>
    <w:link w:val="CS-Owner2Char"/>
    <w:uiPriority w:val="2"/>
    <w:qFormat/>
    <w:rsid w:val="00F708BF"/>
    <w:rPr>
      <w:b/>
      <w:caps/>
      <w:color w:val="55C5E9" w:themeColor="accent3"/>
    </w:rPr>
  </w:style>
  <w:style w:type="character" w:customStyle="1" w:styleId="CS-Owner1Char">
    <w:name w:val="CS - Owner1 Char"/>
    <w:basedOn w:val="DefaultParagraphFont"/>
    <w:link w:val="CS-Owner1"/>
    <w:uiPriority w:val="2"/>
    <w:rsid w:val="004449EA"/>
    <w:rPr>
      <w:rFonts w:asciiTheme="minorHAnsi" w:hAnsiTheme="minorHAnsi"/>
      <w:b/>
      <w:caps/>
      <w:color w:val="FDB913" w:themeColor="accent2"/>
    </w:rPr>
  </w:style>
  <w:style w:type="character" w:customStyle="1" w:styleId="CS-Owner2Char">
    <w:name w:val="CS - Owner2 Char"/>
    <w:basedOn w:val="DefaultParagraphFont"/>
    <w:link w:val="CS-Owner2"/>
    <w:uiPriority w:val="2"/>
    <w:rsid w:val="004449EA"/>
    <w:rPr>
      <w:rFonts w:asciiTheme="minorHAnsi" w:hAnsiTheme="minorHAnsi"/>
      <w:b/>
      <w:caps/>
      <w:color w:val="55C5E9" w:themeColor="accent3"/>
    </w:rPr>
  </w:style>
  <w:style w:type="paragraph" w:customStyle="1" w:styleId="CS-InstructionText">
    <w:name w:val="CS - Instruction Text"/>
    <w:link w:val="CS-InstructionTextChar"/>
    <w:uiPriority w:val="2"/>
    <w:qFormat/>
    <w:rsid w:val="00FA67DF"/>
    <w:pPr>
      <w:numPr>
        <w:numId w:val="5"/>
      </w:numPr>
      <w:pBdr>
        <w:top w:val="single" w:sz="6" w:space="4" w:color="CCCCCC" w:themeColor="background2"/>
        <w:left w:val="single" w:sz="6" w:space="4" w:color="CCCCCC" w:themeColor="background2"/>
        <w:bottom w:val="single" w:sz="6" w:space="4" w:color="CCCCCC" w:themeColor="background2"/>
        <w:right w:val="single" w:sz="6" w:space="4" w:color="CCCCCC" w:themeColor="background2"/>
      </w:pBdr>
      <w:tabs>
        <w:tab w:val="left" w:pos="360"/>
        <w:tab w:val="left" w:pos="720"/>
        <w:tab w:val="left" w:pos="1080"/>
      </w:tabs>
      <w:spacing w:after="80"/>
      <w:ind w:left="288" w:hanging="144"/>
    </w:pPr>
    <w:rPr>
      <w:rFonts w:asciiTheme="minorHAnsi" w:hAnsiTheme="minorHAnsi"/>
      <w:color w:val="CCCCCC" w:themeColor="background2"/>
    </w:rPr>
  </w:style>
  <w:style w:type="character" w:customStyle="1" w:styleId="CS-InstructionTextChar">
    <w:name w:val="CS - Instruction Text Char"/>
    <w:basedOn w:val="DefaultParagraphFont"/>
    <w:link w:val="CS-InstructionText"/>
    <w:uiPriority w:val="2"/>
    <w:rsid w:val="004449EA"/>
    <w:rPr>
      <w:rFonts w:asciiTheme="minorHAnsi" w:hAnsiTheme="minorHAnsi"/>
      <w:color w:val="CCCCCC" w:themeColor="background2"/>
    </w:rPr>
  </w:style>
  <w:style w:type="paragraph" w:customStyle="1" w:styleId="InstructionText">
    <w:name w:val="Instruction Text"/>
    <w:link w:val="InstructionTextChar"/>
    <w:autoRedefine/>
    <w:uiPriority w:val="4"/>
    <w:unhideWhenUsed/>
    <w:rsid w:val="00050027"/>
    <w:pPr>
      <w:numPr>
        <w:numId w:val="6"/>
      </w:numPr>
      <w:spacing w:before="300" w:after="300"/>
      <w:contextualSpacing/>
    </w:pPr>
    <w:rPr>
      <w:rFonts w:asciiTheme="minorHAnsi" w:hAnsiTheme="minorHAnsi"/>
      <w:color w:val="CCCCCC" w:themeColor="background2"/>
    </w:rPr>
  </w:style>
  <w:style w:type="character" w:customStyle="1" w:styleId="InstructionTextChar">
    <w:name w:val="Instruction Text Char"/>
    <w:basedOn w:val="DefaultParagraphFont"/>
    <w:link w:val="InstructionText"/>
    <w:uiPriority w:val="4"/>
    <w:rsid w:val="00B6361F"/>
    <w:rPr>
      <w:rFonts w:asciiTheme="minorHAnsi" w:hAnsiTheme="minorHAnsi"/>
      <w:color w:val="CCCCCC" w:themeColor="background2"/>
    </w:rPr>
  </w:style>
  <w:style w:type="numbering" w:customStyle="1" w:styleId="NumberedHeadings">
    <w:name w:val="Numbered Headings"/>
    <w:uiPriority w:val="99"/>
    <w:rsid w:val="008A0648"/>
    <w:pPr>
      <w:numPr>
        <w:numId w:val="7"/>
      </w:numPr>
    </w:pPr>
  </w:style>
  <w:style w:type="paragraph" w:customStyle="1" w:styleId="CS-InstructionHeader">
    <w:name w:val="CS - Instruction Header"/>
    <w:next w:val="CS-InstructionText"/>
    <w:link w:val="CS-InstructionHeaderChar"/>
    <w:uiPriority w:val="2"/>
    <w:qFormat/>
    <w:rsid w:val="003A4F77"/>
    <w:rPr>
      <w:rFonts w:asciiTheme="minorHAnsi" w:hAnsiTheme="minorHAnsi"/>
      <w:b/>
      <w:caps/>
      <w:color w:val="666666" w:themeColor="text2"/>
    </w:rPr>
  </w:style>
  <w:style w:type="character" w:customStyle="1" w:styleId="CS-InstructionHeaderChar">
    <w:name w:val="CS - Instruction Header Char"/>
    <w:basedOn w:val="CS-InstructionTextChar"/>
    <w:link w:val="CS-InstructionHeader"/>
    <w:uiPriority w:val="2"/>
    <w:rsid w:val="00011D1B"/>
    <w:rPr>
      <w:rFonts w:asciiTheme="minorHAnsi" w:hAnsiTheme="minorHAnsi"/>
      <w:b/>
      <w:caps/>
      <w:color w:val="666666" w:themeColor="text2"/>
    </w:rPr>
  </w:style>
  <w:style w:type="character" w:styleId="CommentReference">
    <w:name w:val="annotation reference"/>
    <w:basedOn w:val="DefaultParagraphFont"/>
    <w:semiHidden/>
    <w:unhideWhenUsed/>
    <w:rsid w:val="0019338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9338E"/>
  </w:style>
  <w:style w:type="character" w:customStyle="1" w:styleId="CommentTextChar">
    <w:name w:val="Comment Text Char"/>
    <w:basedOn w:val="DefaultParagraphFont"/>
    <w:link w:val="CommentText"/>
    <w:rsid w:val="0019338E"/>
    <w:rPr>
      <w:rFonts w:asciiTheme="minorHAnsi" w:hAnsiTheme="minorHAnsi"/>
      <w:color w:val="666666" w:themeColor="text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338E"/>
    <w:rPr>
      <w:rFonts w:asciiTheme="minorHAnsi" w:hAnsiTheme="minorHAnsi"/>
      <w:b/>
      <w:bCs/>
      <w:color w:val="666666" w:themeColor="text2"/>
    </w:rPr>
  </w:style>
  <w:style w:type="paragraph" w:customStyle="1" w:styleId="CS-ListNumber">
    <w:name w:val="CS - List Number"/>
    <w:link w:val="CS-ListNumberChar"/>
    <w:qFormat/>
    <w:rsid w:val="005E6D65"/>
    <w:pPr>
      <w:numPr>
        <w:numId w:val="10"/>
      </w:numPr>
      <w:tabs>
        <w:tab w:val="left" w:pos="360"/>
        <w:tab w:val="left" w:pos="720"/>
        <w:tab w:val="left" w:pos="1080"/>
        <w:tab w:val="left" w:pos="1440"/>
      </w:tabs>
      <w:spacing w:after="120"/>
    </w:pPr>
    <w:rPr>
      <w:rFonts w:asciiTheme="minorHAnsi" w:eastAsia="Times" w:hAnsiTheme="minorHAnsi" w:cs="Times New Roman"/>
      <w:color w:val="666666" w:themeColor="text2"/>
    </w:rPr>
  </w:style>
  <w:style w:type="character" w:customStyle="1" w:styleId="CS-ListNumberChar">
    <w:name w:val="CS - List Number Char"/>
    <w:basedOn w:val="DefaultParagraphFont"/>
    <w:link w:val="CS-ListNumber"/>
    <w:rsid w:val="005E6D65"/>
    <w:rPr>
      <w:rFonts w:asciiTheme="minorHAnsi" w:eastAsia="Times" w:hAnsiTheme="minorHAnsi" w:cs="Times New Roman"/>
      <w:color w:val="666666" w:themeColor="text2"/>
    </w:rPr>
  </w:style>
  <w:style w:type="table" w:styleId="PlainTable4">
    <w:name w:val="Plain Table 4"/>
    <w:basedOn w:val="TableNormal"/>
    <w:uiPriority w:val="44"/>
    <w:rsid w:val="003176C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A605B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B6BE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10A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10A8D"/>
  </w:style>
  <w:style w:type="character" w:customStyle="1" w:styleId="eop">
    <w:name w:val="eop"/>
    <w:basedOn w:val="DefaultParagraphFont"/>
    <w:rsid w:val="0071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8" w:color="D3DBE4"/>
            <w:right w:val="none" w:sz="0" w:space="0" w:color="auto"/>
          </w:divBdr>
          <w:divsChild>
            <w:div w:id="128858122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microsoft.com/office/2016/09/relationships/commentsIds" Target="commentsIds.xm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crowe-my.sharepoint.com/personal/jordan_piatek_crowe_com/Documents/Documents/Powin/Enhancements/CADOE%2081313%20-%203MW%20Purchase%20Price%20Review%20Line.docx" TargetMode="External"/><Relationship Id="rId23" Type="http://schemas.openxmlformats.org/officeDocument/2006/relationships/header" Target="header1.xml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rowe-my.sharepoint.com/personal/jordan_piatek_crowe_com/Documents/Documents/Powin/Enhancements/CADOE%2081313%20-%203MW%20Purchase%20Price%20Review%20Line.docx" TargetMode="External"/><Relationship Id="rId22" Type="http://schemas.openxmlformats.org/officeDocument/2006/relationships/image" Target="media/image5.png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llscj\Documents\Crowe\FD%20Workshop\CROWE-Word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19A683AF6443978A973D82D9AB3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6B2CF-8B86-45CC-9531-C678B5ED84A7}"/>
      </w:docPartPr>
      <w:docPartBody>
        <w:p w:rsidR="0050624D" w:rsidRDefault="00500E96">
          <w:pPr>
            <w:pStyle w:val="C019A683AF6443978A973D82D9AB3601"/>
          </w:pPr>
          <w:r w:rsidRPr="00CA0F1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BEBC4C136FB4289938EB741C8FE2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275B6-7558-4FF6-9173-B884DE869216}"/>
      </w:docPartPr>
      <w:docPartBody>
        <w:p w:rsidR="0050624D" w:rsidRDefault="00500E96">
          <w:pPr>
            <w:pStyle w:val="DBEBC4C136FB4289938EB741C8FE21FB"/>
          </w:pPr>
          <w:r>
            <w:rPr>
              <w:rStyle w:val="PlaceholderText"/>
            </w:rPr>
            <w:t>0.0a</w:t>
          </w:r>
        </w:p>
      </w:docPartBody>
    </w:docPart>
    <w:docPart>
      <w:docPartPr>
        <w:name w:val="4ACFBD2E808A453FBC363CC5CDF9E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DAF4B-12E8-4C2A-A955-AE991A222BF0}"/>
      </w:docPartPr>
      <w:docPartBody>
        <w:p w:rsidR="0050624D" w:rsidRDefault="00500E96">
          <w:pPr>
            <w:pStyle w:val="4ACFBD2E808A453FBC363CC5CDF9E558"/>
          </w:pPr>
          <w:r>
            <w:rPr>
              <w:rStyle w:val="PlaceholderText"/>
            </w:rPr>
            <w:t>Additional Details</w:t>
          </w:r>
        </w:p>
      </w:docPartBody>
    </w:docPart>
    <w:docPart>
      <w:docPartPr>
        <w:name w:val="083EE130A7DB49479988EE9E2C5B8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CE077-C494-4F3A-A2B3-874253882988}"/>
      </w:docPartPr>
      <w:docPartBody>
        <w:p w:rsidR="0050624D" w:rsidRDefault="00500E96">
          <w:pPr>
            <w:pStyle w:val="083EE130A7DB49479988EE9E2C5B8814"/>
          </w:pPr>
          <w:r>
            <w:rPr>
              <w:rStyle w:val="CroweTableCopyChar"/>
              <w:rFonts w:eastAsiaTheme="minorHAnsi"/>
            </w:rPr>
            <w:t>First &amp; Last Name</w:t>
          </w:r>
        </w:p>
      </w:docPartBody>
    </w:docPart>
    <w:docPart>
      <w:docPartPr>
        <w:name w:val="CE56E9DAD628487ABABEE21877BF8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DF929-DDDC-4BE5-A39E-0BBC7E5B85F5}"/>
      </w:docPartPr>
      <w:docPartBody>
        <w:p w:rsidR="0050624D" w:rsidRDefault="00500E96">
          <w:pPr>
            <w:pStyle w:val="CE56E9DAD628487ABABEE21877BF8799"/>
          </w:pPr>
          <w:r>
            <w:rPr>
              <w:rStyle w:val="PlaceholderText"/>
            </w:rPr>
            <w:t>00/00/00</w:t>
          </w:r>
        </w:p>
      </w:docPartBody>
    </w:docPart>
    <w:docPart>
      <w:docPartPr>
        <w:name w:val="CFD57EAC65D94FE0BEADF686EBCDF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5FC55-851C-49AF-924A-16BE886EE50D}"/>
      </w:docPartPr>
      <w:docPartBody>
        <w:p w:rsidR="0050624D" w:rsidRDefault="00500E96">
          <w:pPr>
            <w:pStyle w:val="CFD57EAC65D94FE0BEADF686EBCDF49C"/>
          </w:pPr>
          <w:r w:rsidRPr="005F56CD">
            <w:t>[Enter document title]</w:t>
          </w:r>
        </w:p>
      </w:docPartBody>
    </w:docPart>
    <w:docPart>
      <w:docPartPr>
        <w:name w:val="F2877F0FFC1F454E82B529271E7ED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549FA-FACE-4145-8529-A108C2597C6C}"/>
      </w:docPartPr>
      <w:docPartBody>
        <w:p w:rsidR="0050624D" w:rsidRDefault="00500E96">
          <w:pPr>
            <w:pStyle w:val="F2877F0FFC1F454E82B529271E7ED17D"/>
          </w:pPr>
          <w:r>
            <w:t>[Enter document subheading, instructions, context, etc]</w:t>
          </w:r>
        </w:p>
      </w:docPartBody>
    </w:docPart>
    <w:docPart>
      <w:docPartPr>
        <w:name w:val="9E72849480CB4E05B8490FCCBD751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E232C-D798-4F0C-8187-6BE885E69EFE}"/>
      </w:docPartPr>
      <w:docPartBody>
        <w:p w:rsidR="0050624D" w:rsidRDefault="00500E96">
          <w:pPr>
            <w:pStyle w:val="9E72849480CB4E05B8490FCCBD751649"/>
          </w:pPr>
          <w:r w:rsidRPr="006C21C6">
            <w:rPr>
              <w:rStyle w:val="CS-Client"/>
            </w:rPr>
            <w:t>[</w:t>
          </w:r>
          <w:r>
            <w:rPr>
              <w:rStyle w:val="CS-Client"/>
            </w:rPr>
            <w:t>Enter client name</w:t>
          </w:r>
          <w:r w:rsidRPr="006C21C6">
            <w:rPr>
              <w:rStyle w:val="CS-Client"/>
            </w:rPr>
            <w:t>]</w:t>
          </w:r>
        </w:p>
      </w:docPartBody>
    </w:docPart>
    <w:docPart>
      <w:docPartPr>
        <w:name w:val="7745DF1AC706400D937C45F8C2D17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36156-0436-4F56-9AC8-EFB8A8E98933}"/>
      </w:docPartPr>
      <w:docPartBody>
        <w:p w:rsidR="0050624D" w:rsidRDefault="00500E96">
          <w:pPr>
            <w:pStyle w:val="7745DF1AC706400D937C45F8C2D1724C"/>
          </w:pPr>
          <w:r w:rsidRPr="00DC4D64">
            <w:rPr>
              <w:rStyle w:val="CS-CoverSubtitle"/>
            </w:rPr>
            <w:t>[Enter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E96"/>
    <w:rsid w:val="00027FC8"/>
    <w:rsid w:val="00034D32"/>
    <w:rsid w:val="00034F58"/>
    <w:rsid w:val="00036235"/>
    <w:rsid w:val="000412D5"/>
    <w:rsid w:val="00072BD9"/>
    <w:rsid w:val="000A4C93"/>
    <w:rsid w:val="000B7782"/>
    <w:rsid w:val="000E76AD"/>
    <w:rsid w:val="000F1C28"/>
    <w:rsid w:val="000F5F50"/>
    <w:rsid w:val="00156C2B"/>
    <w:rsid w:val="00165299"/>
    <w:rsid w:val="00170D70"/>
    <w:rsid w:val="00174243"/>
    <w:rsid w:val="001811B5"/>
    <w:rsid w:val="0018341F"/>
    <w:rsid w:val="00186CC6"/>
    <w:rsid w:val="001F33AB"/>
    <w:rsid w:val="001F4779"/>
    <w:rsid w:val="002221ED"/>
    <w:rsid w:val="00255CE7"/>
    <w:rsid w:val="00272475"/>
    <w:rsid w:val="00274C18"/>
    <w:rsid w:val="00276D82"/>
    <w:rsid w:val="0028362B"/>
    <w:rsid w:val="002E156A"/>
    <w:rsid w:val="002E64D5"/>
    <w:rsid w:val="00324585"/>
    <w:rsid w:val="0033699B"/>
    <w:rsid w:val="0034283A"/>
    <w:rsid w:val="003650A9"/>
    <w:rsid w:val="00394B27"/>
    <w:rsid w:val="003C2A48"/>
    <w:rsid w:val="003C407B"/>
    <w:rsid w:val="00432E07"/>
    <w:rsid w:val="00436BED"/>
    <w:rsid w:val="004424DD"/>
    <w:rsid w:val="00464DBD"/>
    <w:rsid w:val="004705DA"/>
    <w:rsid w:val="004721BE"/>
    <w:rsid w:val="00480D42"/>
    <w:rsid w:val="004847A1"/>
    <w:rsid w:val="004A4A2C"/>
    <w:rsid w:val="004D1903"/>
    <w:rsid w:val="004E2328"/>
    <w:rsid w:val="004F5778"/>
    <w:rsid w:val="00500E96"/>
    <w:rsid w:val="00505325"/>
    <w:rsid w:val="0050624D"/>
    <w:rsid w:val="005155C0"/>
    <w:rsid w:val="00527482"/>
    <w:rsid w:val="00534758"/>
    <w:rsid w:val="00540816"/>
    <w:rsid w:val="005672BF"/>
    <w:rsid w:val="005736C8"/>
    <w:rsid w:val="005A20DF"/>
    <w:rsid w:val="005D0133"/>
    <w:rsid w:val="005D70F5"/>
    <w:rsid w:val="005F23BD"/>
    <w:rsid w:val="005F35B0"/>
    <w:rsid w:val="005F3F0D"/>
    <w:rsid w:val="00602B5C"/>
    <w:rsid w:val="006532B3"/>
    <w:rsid w:val="006701F7"/>
    <w:rsid w:val="006748B0"/>
    <w:rsid w:val="00681792"/>
    <w:rsid w:val="006E0E0F"/>
    <w:rsid w:val="006E128B"/>
    <w:rsid w:val="0072157F"/>
    <w:rsid w:val="007326A6"/>
    <w:rsid w:val="00735E2F"/>
    <w:rsid w:val="007725F3"/>
    <w:rsid w:val="00781C11"/>
    <w:rsid w:val="007A5323"/>
    <w:rsid w:val="007A6038"/>
    <w:rsid w:val="007B4565"/>
    <w:rsid w:val="007B62A5"/>
    <w:rsid w:val="007D169F"/>
    <w:rsid w:val="007E1797"/>
    <w:rsid w:val="007F3132"/>
    <w:rsid w:val="00811C30"/>
    <w:rsid w:val="00820CBD"/>
    <w:rsid w:val="00826F3C"/>
    <w:rsid w:val="0085238C"/>
    <w:rsid w:val="00870AFF"/>
    <w:rsid w:val="00880BE1"/>
    <w:rsid w:val="008A359A"/>
    <w:rsid w:val="008B3B39"/>
    <w:rsid w:val="008D44F7"/>
    <w:rsid w:val="008F13A2"/>
    <w:rsid w:val="008F2EA9"/>
    <w:rsid w:val="00950357"/>
    <w:rsid w:val="00964A35"/>
    <w:rsid w:val="00992D6C"/>
    <w:rsid w:val="00995369"/>
    <w:rsid w:val="009C302F"/>
    <w:rsid w:val="009E1976"/>
    <w:rsid w:val="009F566F"/>
    <w:rsid w:val="009F6D33"/>
    <w:rsid w:val="00A03D6E"/>
    <w:rsid w:val="00A463EF"/>
    <w:rsid w:val="00A4678E"/>
    <w:rsid w:val="00A5379F"/>
    <w:rsid w:val="00A55E73"/>
    <w:rsid w:val="00A6381B"/>
    <w:rsid w:val="00A645AA"/>
    <w:rsid w:val="00A66CC9"/>
    <w:rsid w:val="00A679DE"/>
    <w:rsid w:val="00A67A1B"/>
    <w:rsid w:val="00A820E9"/>
    <w:rsid w:val="00A8739F"/>
    <w:rsid w:val="00A95EA3"/>
    <w:rsid w:val="00AA732F"/>
    <w:rsid w:val="00AB5B45"/>
    <w:rsid w:val="00AC43FD"/>
    <w:rsid w:val="00AC7C32"/>
    <w:rsid w:val="00B127AE"/>
    <w:rsid w:val="00B40BF7"/>
    <w:rsid w:val="00B43708"/>
    <w:rsid w:val="00B536AE"/>
    <w:rsid w:val="00B56B33"/>
    <w:rsid w:val="00BA49C4"/>
    <w:rsid w:val="00BE0D03"/>
    <w:rsid w:val="00BF67F1"/>
    <w:rsid w:val="00C02CE5"/>
    <w:rsid w:val="00C131B2"/>
    <w:rsid w:val="00C33AEC"/>
    <w:rsid w:val="00C42FD3"/>
    <w:rsid w:val="00C51DD4"/>
    <w:rsid w:val="00C67962"/>
    <w:rsid w:val="00C93EBF"/>
    <w:rsid w:val="00CB6B00"/>
    <w:rsid w:val="00CC4DA2"/>
    <w:rsid w:val="00CD55F3"/>
    <w:rsid w:val="00CF422D"/>
    <w:rsid w:val="00D10F68"/>
    <w:rsid w:val="00D14B0F"/>
    <w:rsid w:val="00D25458"/>
    <w:rsid w:val="00D269BF"/>
    <w:rsid w:val="00D31671"/>
    <w:rsid w:val="00D66BBF"/>
    <w:rsid w:val="00D764BB"/>
    <w:rsid w:val="00DB0663"/>
    <w:rsid w:val="00DB0DBE"/>
    <w:rsid w:val="00DC1B68"/>
    <w:rsid w:val="00DD03DC"/>
    <w:rsid w:val="00DD14C4"/>
    <w:rsid w:val="00DD2F03"/>
    <w:rsid w:val="00DE15B6"/>
    <w:rsid w:val="00E0550F"/>
    <w:rsid w:val="00E07F1A"/>
    <w:rsid w:val="00E45D65"/>
    <w:rsid w:val="00ED271D"/>
    <w:rsid w:val="00F016DD"/>
    <w:rsid w:val="00F50565"/>
    <w:rsid w:val="00F53D27"/>
    <w:rsid w:val="00F70482"/>
    <w:rsid w:val="00F83EC3"/>
    <w:rsid w:val="00F920BF"/>
    <w:rsid w:val="00FE5329"/>
    <w:rsid w:val="00FF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26920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329"/>
    <w:rPr>
      <w:color w:val="808080"/>
    </w:rPr>
  </w:style>
  <w:style w:type="paragraph" w:customStyle="1" w:styleId="C019A683AF6443978A973D82D9AB3601">
    <w:name w:val="C019A683AF6443978A973D82D9AB3601"/>
  </w:style>
  <w:style w:type="paragraph" w:customStyle="1" w:styleId="DBEBC4C136FB4289938EB741C8FE21FB">
    <w:name w:val="DBEBC4C136FB4289938EB741C8FE21FB"/>
  </w:style>
  <w:style w:type="paragraph" w:customStyle="1" w:styleId="4ACFBD2E808A453FBC363CC5CDF9E558">
    <w:name w:val="4ACFBD2E808A453FBC363CC5CDF9E558"/>
  </w:style>
  <w:style w:type="paragraph" w:customStyle="1" w:styleId="CroweTableCopy">
    <w:name w:val="Crowe Table Copy"/>
    <w:basedOn w:val="Normal"/>
    <w:link w:val="CroweTableCopyChar"/>
    <w:autoRedefine/>
    <w:uiPriority w:val="4"/>
    <w:rsid w:val="00FE5329"/>
    <w:pPr>
      <w:widowControl w:val="0"/>
      <w:autoSpaceDE w:val="0"/>
      <w:autoSpaceDN w:val="0"/>
      <w:adjustRightInd w:val="0"/>
      <w:spacing w:after="0" w:line="280" w:lineRule="exact"/>
    </w:pPr>
    <w:rPr>
      <w:rFonts w:eastAsia="Times New Roman" w:cs="Times New Roman"/>
      <w:sz w:val="20"/>
      <w:szCs w:val="24"/>
    </w:rPr>
  </w:style>
  <w:style w:type="character" w:customStyle="1" w:styleId="CroweTableCopyChar">
    <w:name w:val="Crowe Table Copy Char"/>
    <w:basedOn w:val="DefaultParagraphFont"/>
    <w:link w:val="CroweTableCopy"/>
    <w:uiPriority w:val="4"/>
    <w:locked/>
    <w:rsid w:val="00FE5329"/>
    <w:rPr>
      <w:rFonts w:eastAsia="Times New Roman" w:cs="Times New Roman"/>
      <w:sz w:val="20"/>
      <w:szCs w:val="24"/>
    </w:rPr>
  </w:style>
  <w:style w:type="paragraph" w:customStyle="1" w:styleId="083EE130A7DB49479988EE9E2C5B8814">
    <w:name w:val="083EE130A7DB49479988EE9E2C5B8814"/>
  </w:style>
  <w:style w:type="paragraph" w:customStyle="1" w:styleId="CE56E9DAD628487ABABEE21877BF8799">
    <w:name w:val="CE56E9DAD628487ABABEE21877BF8799"/>
  </w:style>
  <w:style w:type="paragraph" w:customStyle="1" w:styleId="CFD57EAC65D94FE0BEADF686EBCDF49C">
    <w:name w:val="CFD57EAC65D94FE0BEADF686EBCDF49C"/>
  </w:style>
  <w:style w:type="paragraph" w:customStyle="1" w:styleId="F2877F0FFC1F454E82B529271E7ED17D">
    <w:name w:val="F2877F0FFC1F454E82B529271E7ED17D"/>
  </w:style>
  <w:style w:type="character" w:customStyle="1" w:styleId="CS-Client">
    <w:name w:val="CS - Client"/>
    <w:uiPriority w:val="1"/>
    <w:qFormat/>
    <w:rPr>
      <w:rFonts w:asciiTheme="minorHAnsi" w:hAnsiTheme="minorHAnsi"/>
      <w:b/>
      <w:color w:val="4472C4" w:themeColor="accent1"/>
      <w:sz w:val="20"/>
    </w:rPr>
  </w:style>
  <w:style w:type="paragraph" w:customStyle="1" w:styleId="9E72849480CB4E05B8490FCCBD751649">
    <w:name w:val="9E72849480CB4E05B8490FCCBD751649"/>
  </w:style>
  <w:style w:type="character" w:customStyle="1" w:styleId="CS-CoverSubtitle">
    <w:name w:val="CS - Cover Subtitle"/>
    <w:uiPriority w:val="1"/>
    <w:qFormat/>
    <w:rPr>
      <w:rFonts w:asciiTheme="minorHAnsi" w:hAnsiTheme="minorHAnsi"/>
      <w:b w:val="0"/>
      <w:i w:val="0"/>
      <w:color w:val="44546A" w:themeColor="text2"/>
      <w:sz w:val="20"/>
    </w:rPr>
  </w:style>
  <w:style w:type="paragraph" w:customStyle="1" w:styleId="7745DF1AC706400D937C45F8C2D1724C">
    <w:name w:val="7745DF1AC706400D937C45F8C2D1724C"/>
  </w:style>
  <w:style w:type="paragraph" w:customStyle="1" w:styleId="2ED642AC025A4BA5BA61F347628339C5">
    <w:name w:val="2ED642AC025A4BA5BA61F347628339C5"/>
    <w:rsid w:val="005F3F0D"/>
  </w:style>
  <w:style w:type="paragraph" w:customStyle="1" w:styleId="68DD776010B6475A8DFD556133F93BFF">
    <w:name w:val="68DD776010B6475A8DFD556133F93BFF"/>
    <w:rsid w:val="005F3F0D"/>
  </w:style>
  <w:style w:type="paragraph" w:customStyle="1" w:styleId="C2A3BC2B29EE4998A035312DE3F377F5">
    <w:name w:val="C2A3BC2B29EE4998A035312DE3F377F5"/>
    <w:rsid w:val="005F3F0D"/>
  </w:style>
  <w:style w:type="paragraph" w:customStyle="1" w:styleId="FE748733934E45D18B88C8C1449E2CB1">
    <w:name w:val="FE748733934E45D18B88C8C1449E2CB1"/>
    <w:rsid w:val="005F3F0D"/>
  </w:style>
  <w:style w:type="paragraph" w:customStyle="1" w:styleId="2A442F9D43FE443C9ACF25CAAA86D3C9">
    <w:name w:val="2A442F9D43FE443C9ACF25CAAA86D3C9"/>
    <w:rsid w:val="005F3F0D"/>
  </w:style>
  <w:style w:type="paragraph" w:customStyle="1" w:styleId="653B5444EA1B42F287797002EDF2331C">
    <w:name w:val="653B5444EA1B42F287797002EDF2331C"/>
    <w:rsid w:val="00272475"/>
  </w:style>
  <w:style w:type="paragraph" w:customStyle="1" w:styleId="0043C2F45EC6413DBECB135EC0F43397">
    <w:name w:val="0043C2F45EC6413DBECB135EC0F43397"/>
    <w:rsid w:val="00272475"/>
  </w:style>
  <w:style w:type="paragraph" w:customStyle="1" w:styleId="35230095814242C8974D6F36E7362488">
    <w:name w:val="35230095814242C8974D6F36E7362488"/>
    <w:rsid w:val="00272475"/>
  </w:style>
  <w:style w:type="paragraph" w:customStyle="1" w:styleId="51D48571592646EBAF7AAEB40B18C75A">
    <w:name w:val="51D48571592646EBAF7AAEB40B18C75A"/>
    <w:rsid w:val="00272475"/>
  </w:style>
  <w:style w:type="paragraph" w:customStyle="1" w:styleId="8CAA922A83884261A47A2091AA35F33A">
    <w:name w:val="8CAA922A83884261A47A2091AA35F33A"/>
    <w:rsid w:val="00272475"/>
  </w:style>
  <w:style w:type="paragraph" w:customStyle="1" w:styleId="783DB748A746489988C5D1E0EC23492A">
    <w:name w:val="783DB748A746489988C5D1E0EC23492A"/>
    <w:rsid w:val="00156C2B"/>
  </w:style>
  <w:style w:type="paragraph" w:customStyle="1" w:styleId="6444846D1FA84155BC2591FDFD821625">
    <w:name w:val="6444846D1FA84155BC2591FDFD821625"/>
    <w:rsid w:val="00156C2B"/>
  </w:style>
  <w:style w:type="paragraph" w:customStyle="1" w:styleId="0A519A11F23F4566BC49D38DF450B3FA">
    <w:name w:val="0A519A11F23F4566BC49D38DF450B3FA"/>
    <w:rsid w:val="00156C2B"/>
  </w:style>
  <w:style w:type="paragraph" w:customStyle="1" w:styleId="44799D0A17DB4B979D157CEBADA5AA60">
    <w:name w:val="44799D0A17DB4B979D157CEBADA5AA60"/>
    <w:rsid w:val="00156C2B"/>
  </w:style>
  <w:style w:type="paragraph" w:customStyle="1" w:styleId="E229ED24014B4E8BB32932F80D4F8C92">
    <w:name w:val="E229ED24014B4E8BB32932F80D4F8C92"/>
    <w:rsid w:val="00156C2B"/>
  </w:style>
  <w:style w:type="paragraph" w:customStyle="1" w:styleId="3579A9B0E8A842B8BD6A6EB6CB692CFE">
    <w:name w:val="3579A9B0E8A842B8BD6A6EB6CB692CFE"/>
    <w:rsid w:val="00811C30"/>
  </w:style>
  <w:style w:type="paragraph" w:customStyle="1" w:styleId="AF316823F77740D28EC5C48E694BE284">
    <w:name w:val="AF316823F77740D28EC5C48E694BE284"/>
    <w:rsid w:val="00811C30"/>
  </w:style>
  <w:style w:type="paragraph" w:customStyle="1" w:styleId="743E208C74CC4686AB166EAAFDF43D42">
    <w:name w:val="743E208C74CC4686AB166EAAFDF43D42"/>
    <w:rsid w:val="00811C30"/>
  </w:style>
  <w:style w:type="paragraph" w:customStyle="1" w:styleId="08ED17ED1DDB4DD9B52FE21AF8C1C692">
    <w:name w:val="08ED17ED1DDB4DD9B52FE21AF8C1C692"/>
    <w:rsid w:val="00811C30"/>
  </w:style>
  <w:style w:type="paragraph" w:customStyle="1" w:styleId="90E66DE95B32489B82A52F58760D6FAA">
    <w:name w:val="90E66DE95B32489B82A52F58760D6FAA"/>
    <w:rsid w:val="00811C30"/>
  </w:style>
  <w:style w:type="paragraph" w:customStyle="1" w:styleId="8637A667BC464848BC8CB2D296710FF6">
    <w:name w:val="8637A667BC464848BC8CB2D296710FF6"/>
    <w:rsid w:val="00826F3C"/>
  </w:style>
  <w:style w:type="paragraph" w:customStyle="1" w:styleId="E010838BF37343BD9EA36E8C3D63EF27">
    <w:name w:val="E010838BF37343BD9EA36E8C3D63EF27"/>
    <w:rsid w:val="00826F3C"/>
  </w:style>
  <w:style w:type="paragraph" w:customStyle="1" w:styleId="CA7AB5A53D3C4FD3B474A01B29DA733F">
    <w:name w:val="CA7AB5A53D3C4FD3B474A01B29DA733F"/>
    <w:rsid w:val="00826F3C"/>
  </w:style>
  <w:style w:type="paragraph" w:customStyle="1" w:styleId="51125EF1923B48C993E0310D43A943C7">
    <w:name w:val="51125EF1923B48C993E0310D43A943C7"/>
    <w:rsid w:val="00826F3C"/>
  </w:style>
  <w:style w:type="paragraph" w:customStyle="1" w:styleId="7578CE4BAB3D42A48B8552DB47476E5C">
    <w:name w:val="7578CE4BAB3D42A48B8552DB47476E5C"/>
    <w:rsid w:val="00826F3C"/>
  </w:style>
  <w:style w:type="paragraph" w:customStyle="1" w:styleId="FDD54571EDFA48399F0A071FA94FEF00">
    <w:name w:val="FDD54571EDFA48399F0A071FA94FEF00"/>
    <w:rsid w:val="00A55E73"/>
  </w:style>
  <w:style w:type="paragraph" w:customStyle="1" w:styleId="9412E709DED44E8CB0150B4B58F111FF">
    <w:name w:val="9412E709DED44E8CB0150B4B58F111FF"/>
    <w:rsid w:val="00A55E73"/>
  </w:style>
  <w:style w:type="paragraph" w:customStyle="1" w:styleId="47E9151D9F4B4E038692BCEDAB66FEAF">
    <w:name w:val="47E9151D9F4B4E038692BCEDAB66FEAF"/>
    <w:rsid w:val="00A55E73"/>
  </w:style>
  <w:style w:type="paragraph" w:customStyle="1" w:styleId="18AFA79558854FDAA320FC73B051A5F2">
    <w:name w:val="18AFA79558854FDAA320FC73B051A5F2"/>
    <w:rsid w:val="00A55E73"/>
  </w:style>
  <w:style w:type="paragraph" w:customStyle="1" w:styleId="6DEF78F8DFB749BCBB6A7E586736AFB6">
    <w:name w:val="6DEF78F8DFB749BCBB6A7E586736AFB6"/>
    <w:rsid w:val="00A55E73"/>
  </w:style>
  <w:style w:type="paragraph" w:customStyle="1" w:styleId="FB947F7D4DC646AC920DFAA1087EB174">
    <w:name w:val="FB947F7D4DC646AC920DFAA1087EB174"/>
    <w:rsid w:val="000412D5"/>
  </w:style>
  <w:style w:type="paragraph" w:customStyle="1" w:styleId="395081AB7E7D49199EB3FB3341A9DAB6">
    <w:name w:val="395081AB7E7D49199EB3FB3341A9DAB6"/>
    <w:rsid w:val="000412D5"/>
  </w:style>
  <w:style w:type="paragraph" w:customStyle="1" w:styleId="3BF3F92875B145128AC3BEC18823EDAA">
    <w:name w:val="3BF3F92875B145128AC3BEC18823EDAA"/>
    <w:rsid w:val="000412D5"/>
  </w:style>
  <w:style w:type="paragraph" w:customStyle="1" w:styleId="0CC002E330B947C5BFA460521E671475">
    <w:name w:val="0CC002E330B947C5BFA460521E671475"/>
    <w:rsid w:val="000412D5"/>
  </w:style>
  <w:style w:type="paragraph" w:customStyle="1" w:styleId="9E3AC324A9DE437CBBB131BFA1F2CC28">
    <w:name w:val="9E3AC324A9DE437CBBB131BFA1F2CC28"/>
    <w:rsid w:val="000412D5"/>
  </w:style>
  <w:style w:type="paragraph" w:customStyle="1" w:styleId="6849902D5FDD458FA54BB148DFB084C2">
    <w:name w:val="6849902D5FDD458FA54BB148DFB084C2"/>
    <w:rsid w:val="00174243"/>
  </w:style>
  <w:style w:type="paragraph" w:customStyle="1" w:styleId="261A765E2C2042D8A15E890E65584E69">
    <w:name w:val="261A765E2C2042D8A15E890E65584E69"/>
    <w:rsid w:val="00174243"/>
  </w:style>
  <w:style w:type="paragraph" w:customStyle="1" w:styleId="ABE8CFF8AA2C4E1994B4E9424FA13781">
    <w:name w:val="ABE8CFF8AA2C4E1994B4E9424FA13781"/>
    <w:rsid w:val="00174243"/>
  </w:style>
  <w:style w:type="paragraph" w:customStyle="1" w:styleId="BA93EF647C164E2F86B14FED17087F8C">
    <w:name w:val="BA93EF647C164E2F86B14FED17087F8C"/>
    <w:rsid w:val="00174243"/>
  </w:style>
  <w:style w:type="paragraph" w:customStyle="1" w:styleId="7B155275746641409C3A3671F7FDF254">
    <w:name w:val="7B155275746641409C3A3671F7FDF254"/>
    <w:rsid w:val="00174243"/>
  </w:style>
  <w:style w:type="paragraph" w:customStyle="1" w:styleId="2AF063BB6C054637804F8FEBFF6EE5DA">
    <w:name w:val="2AF063BB6C054637804F8FEBFF6EE5DA"/>
    <w:rsid w:val="00F920BF"/>
  </w:style>
  <w:style w:type="paragraph" w:customStyle="1" w:styleId="8AE2746E4CE748F6BE68DF261EDCD499">
    <w:name w:val="8AE2746E4CE748F6BE68DF261EDCD499"/>
    <w:rsid w:val="00F920BF"/>
  </w:style>
  <w:style w:type="paragraph" w:customStyle="1" w:styleId="3E09B8A9EA1E44869CF080A552B83A33">
    <w:name w:val="3E09B8A9EA1E44869CF080A552B83A33"/>
    <w:rsid w:val="00F920BF"/>
  </w:style>
  <w:style w:type="paragraph" w:customStyle="1" w:styleId="9E08CA9A98BC4CCDB0113CBBBA32E016">
    <w:name w:val="9E08CA9A98BC4CCDB0113CBBBA32E016"/>
    <w:rsid w:val="00F920BF"/>
  </w:style>
  <w:style w:type="paragraph" w:customStyle="1" w:styleId="8FB1544A5B524053B044B738842911AB">
    <w:name w:val="8FB1544A5B524053B044B738842911AB"/>
    <w:rsid w:val="00F920BF"/>
  </w:style>
  <w:style w:type="paragraph" w:customStyle="1" w:styleId="67214965F19A42E290179027B6819CD8">
    <w:name w:val="67214965F19A42E290179027B6819CD8"/>
    <w:rsid w:val="000B7782"/>
  </w:style>
  <w:style w:type="paragraph" w:customStyle="1" w:styleId="7D6BDBDEA938494487FDFCEEE8A625B6">
    <w:name w:val="7D6BDBDEA938494487FDFCEEE8A625B6"/>
    <w:rsid w:val="000B7782"/>
  </w:style>
  <w:style w:type="paragraph" w:customStyle="1" w:styleId="C056D9D2397D411AA7F6A73E1A0A0B38">
    <w:name w:val="C056D9D2397D411AA7F6A73E1A0A0B38"/>
    <w:rsid w:val="000B7782"/>
  </w:style>
  <w:style w:type="paragraph" w:customStyle="1" w:styleId="9B42C73B52FD439FB03BE19454153C24">
    <w:name w:val="9B42C73B52FD439FB03BE19454153C24"/>
    <w:rsid w:val="000B7782"/>
  </w:style>
  <w:style w:type="paragraph" w:customStyle="1" w:styleId="74939E97A5ED46CB9F8E156ACC8F9B05">
    <w:name w:val="74939E97A5ED46CB9F8E156ACC8F9B05"/>
    <w:rsid w:val="000B7782"/>
  </w:style>
  <w:style w:type="paragraph" w:customStyle="1" w:styleId="9BA07DE6EA334B4CB30DF17E7A3DD75C">
    <w:name w:val="9BA07DE6EA334B4CB30DF17E7A3DD75C"/>
    <w:rsid w:val="00034F58"/>
  </w:style>
  <w:style w:type="paragraph" w:customStyle="1" w:styleId="1E67510C8B454F5DADC36C23778279C3">
    <w:name w:val="1E67510C8B454F5DADC36C23778279C3"/>
    <w:rsid w:val="00034F58"/>
  </w:style>
  <w:style w:type="paragraph" w:customStyle="1" w:styleId="BB8B15D5F69C4A428BBD51E5CBA75ACD">
    <w:name w:val="BB8B15D5F69C4A428BBD51E5CBA75ACD"/>
    <w:rsid w:val="00034F58"/>
  </w:style>
  <w:style w:type="paragraph" w:customStyle="1" w:styleId="7B2A2FC87E254F01A3AF6B90C25F427B">
    <w:name w:val="7B2A2FC87E254F01A3AF6B90C25F427B"/>
    <w:rsid w:val="00034F58"/>
  </w:style>
  <w:style w:type="paragraph" w:customStyle="1" w:styleId="5C3D86FBB5654F53B214243296860300">
    <w:name w:val="5C3D86FBB5654F53B214243296860300"/>
    <w:rsid w:val="00034F58"/>
  </w:style>
  <w:style w:type="paragraph" w:customStyle="1" w:styleId="3C1B41AFF828491995B50BA11126272F">
    <w:name w:val="3C1B41AFF828491995B50BA11126272F"/>
    <w:rsid w:val="00FE5329"/>
  </w:style>
  <w:style w:type="paragraph" w:customStyle="1" w:styleId="2F8F542A72F545449098EF3BDB1FC938">
    <w:name w:val="2F8F542A72F545449098EF3BDB1FC938"/>
    <w:rsid w:val="00FE5329"/>
  </w:style>
  <w:style w:type="paragraph" w:customStyle="1" w:styleId="445B5C81088F4C76A23A81562665CC76">
    <w:name w:val="445B5C81088F4C76A23A81562665CC76"/>
    <w:rsid w:val="00FE5329"/>
  </w:style>
  <w:style w:type="paragraph" w:customStyle="1" w:styleId="00A575C3BBAA47B4924A5210C8D9A492">
    <w:name w:val="00A575C3BBAA47B4924A5210C8D9A492"/>
    <w:rsid w:val="00FE5329"/>
  </w:style>
  <w:style w:type="paragraph" w:customStyle="1" w:styleId="A1254D9F3BDC4BB99CBE22999F5EAD08">
    <w:name w:val="A1254D9F3BDC4BB99CBE22999F5EAD08"/>
    <w:rsid w:val="00FE53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rowe Color Palette">
      <a:dk1>
        <a:srgbClr val="000000"/>
      </a:dk1>
      <a:lt1>
        <a:srgbClr val="FFFFFF"/>
      </a:lt1>
      <a:dk2>
        <a:srgbClr val="666666"/>
      </a:dk2>
      <a:lt2>
        <a:srgbClr val="CCCCCC"/>
      </a:lt2>
      <a:accent1>
        <a:srgbClr val="002D62"/>
      </a:accent1>
      <a:accent2>
        <a:srgbClr val="FDB913"/>
      </a:accent2>
      <a:accent3>
        <a:srgbClr val="55C5E9"/>
      </a:accent3>
      <a:accent4>
        <a:srgbClr val="00AB8E"/>
      </a:accent4>
      <a:accent5>
        <a:srgbClr val="CC3333"/>
      </a:accent5>
      <a:accent6>
        <a:srgbClr val="FFFFFF"/>
      </a:accent6>
      <a:hlink>
        <a:srgbClr val="FDB913"/>
      </a:hlink>
      <a:folHlink>
        <a:srgbClr val="FDB913"/>
      </a:folHlink>
    </a:clrScheme>
    <a:fontScheme name="Crowe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4A5C5B-2B63-46B1-B07F-C53C4232D69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0FEAB114408E489B4879FFAD9C798B" ma:contentTypeVersion="26" ma:contentTypeDescription="Create a new document." ma:contentTypeScope="" ma:versionID="828897af674ae36f7e4f252b9285bec6">
  <xsd:schema xmlns:xsd="http://www.w3.org/2001/XMLSchema" xmlns:xs="http://www.w3.org/2001/XMLSchema" xmlns:p="http://schemas.microsoft.com/office/2006/metadata/properties" xmlns:ns2="61152c2f-c674-4b84-9c2e-785f3793c16c" xmlns:ns3="20232593-36ca-4782-bc03-ffaeac2fa280" targetNamespace="http://schemas.microsoft.com/office/2006/metadata/properties" ma:root="true" ma:fieldsID="3c48b9b1d822d3c13ed9612c74c12e5e" ns2:_="" ns3:_="">
    <xsd:import namespace="61152c2f-c674-4b84-9c2e-785f3793c16c"/>
    <xsd:import namespace="20232593-36ca-4782-bc03-ffaeac2fa2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FrequencyinProject" minOccurs="0"/>
                <xsd:element ref="ns2:Frequency" minOccurs="0"/>
                <xsd:element ref="ns2:MediaServiceLocation" minOccurs="0"/>
                <xsd:element ref="ns2:test" minOccurs="0"/>
                <xsd:element ref="ns2:Hours" minOccurs="0"/>
                <xsd:element ref="ns2:organize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52c2f-c674-4b84-9c2e-785f3793c1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FrequencyinProject" ma:index="20" nillable="true" ma:displayName="Frequency in Project" ma:format="Dropdown" ma:internalName="FrequencyinProject">
      <xsd:simpleType>
        <xsd:restriction base="dms:Text">
          <xsd:maxLength value="255"/>
        </xsd:restriction>
      </xsd:simpleType>
    </xsd:element>
    <xsd:element name="Frequency" ma:index="21" nillable="true" ma:displayName="Frequency" ma:format="Dropdown" ma:internalName="Frequency">
      <xsd:simpleType>
        <xsd:restriction base="dms:Choice">
          <xsd:enumeration value="Once"/>
          <xsd:enumeration value="Weekly"/>
          <xsd:enumeration value="Monthly"/>
          <xsd:enumeration value="As Needed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test" ma:index="2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Hours" ma:index="24" nillable="true" ma:displayName="Hours" ma:format="Dropdown" ma:internalName="Hours" ma:percentage="FALSE">
      <xsd:simpleType>
        <xsd:restriction base="dms:Number"/>
      </xsd:simpleType>
    </xsd:element>
    <xsd:element name="organizer" ma:index="25" nillable="true" ma:displayName="Owner" ma:format="Dropdown" ma:internalName="organizer">
      <xsd:simpleType>
        <xsd:restriction base="dms:Text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d997cd7d-6c1d-4eee-96e1-49f110665a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32593-36ca-4782-bc03-ffaeac2fa28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6241e6db-a37d-4d54-9cb8-d119529573aa}" ma:internalName="TaxCatchAll" ma:showField="CatchAllData" ma:web="20232593-36ca-4782-bc03-ffaeac2fa2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61152c2f-c674-4b84-9c2e-785f3793c16c" xsi:nil="true"/>
    <Frequency xmlns="61152c2f-c674-4b84-9c2e-785f3793c16c" xsi:nil="true"/>
    <Hours xmlns="61152c2f-c674-4b84-9c2e-785f3793c16c" xsi:nil="true"/>
    <organizer xmlns="61152c2f-c674-4b84-9c2e-785f3793c16c" xsi:nil="true"/>
    <FrequencyinProject xmlns="61152c2f-c674-4b84-9c2e-785f3793c16c" xsi:nil="true"/>
    <SharedWithUsers xmlns="20232593-36ca-4782-bc03-ffaeac2fa280">
      <UserInfo>
        <DisplayName>Leonardo, Sarah</DisplayName>
        <AccountId>431</AccountId>
        <AccountType/>
      </UserInfo>
    </SharedWithUsers>
    <TaxCatchAll xmlns="20232593-36ca-4782-bc03-ffaeac2fa280" xsi:nil="true"/>
    <lcf76f155ced4ddcb4097134ff3c332f xmlns="61152c2f-c674-4b84-9c2e-785f3793c1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49E65B-C1FD-4D07-B2F7-870202E4D1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08D254-77D3-4EF7-9FB5-486C2C194A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D94AD8-A9C2-4623-AC49-514A1D8EB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152c2f-c674-4b84-9c2e-785f3793c16c"/>
    <ds:schemaRef ds:uri="20232593-36ca-4782-bc03-ffaeac2fa2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D4DBBC7-AFFF-47EB-8BB1-3D5B94894686}">
  <ds:schemaRefs>
    <ds:schemaRef ds:uri="http://schemas.microsoft.com/office/2006/metadata/properties"/>
    <ds:schemaRef ds:uri="http://schemas.microsoft.com/office/infopath/2007/PartnerControls"/>
    <ds:schemaRef ds:uri="61152c2f-c674-4b84-9c2e-785f3793c16c"/>
    <ds:schemaRef ds:uri="20232593-36ca-4782-bc03-ffaeac2fa2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CROWE-Word_Template.dotx</Template>
  <TotalTime>1244</TotalTime>
  <Pages>15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Design</vt:lpstr>
    </vt:vector>
  </TitlesOfParts>
  <Company>Powin NetSuite Implementation</Company>
  <LinksUpToDate>false</LinksUpToDate>
  <CharactersWithSpaces>13212</CharactersWithSpaces>
  <SharedDoc>false</SharedDoc>
  <HLinks>
    <vt:vector size="120" baseType="variant">
      <vt:variant>
        <vt:i4>1966134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_Toc163118561</vt:lpwstr>
      </vt:variant>
      <vt:variant>
        <vt:i4>1966134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_Toc163118560</vt:lpwstr>
      </vt:variant>
      <vt:variant>
        <vt:i4>1900598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_Toc163118559</vt:lpwstr>
      </vt:variant>
      <vt:variant>
        <vt:i4>1900598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_Toc163118558</vt:lpwstr>
      </vt:variant>
      <vt:variant>
        <vt:i4>1900598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_Toc163118557</vt:lpwstr>
      </vt:variant>
      <vt:variant>
        <vt:i4>1900598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_Toc163118556</vt:lpwstr>
      </vt:variant>
      <vt:variant>
        <vt:i4>1900598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_Toc163118555</vt:lpwstr>
      </vt:variant>
      <vt:variant>
        <vt:i4>1900598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_Toc163118554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_Toc163118553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_Toc163118552</vt:lpwstr>
      </vt:variant>
      <vt:variant>
        <vt:i4>1900598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_Toc163118551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_Toc163118550</vt:lpwstr>
      </vt:variant>
      <vt:variant>
        <vt:i4>1835062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_Toc163118549</vt:lpwstr>
      </vt:variant>
      <vt:variant>
        <vt:i4>1835062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_Toc163118548</vt:lpwstr>
      </vt:variant>
      <vt:variant>
        <vt:i4>1835062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_Toc163118547</vt:lpwstr>
      </vt:variant>
      <vt:variant>
        <vt:i4>1835062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_Toc163118546</vt:lpwstr>
      </vt:variant>
      <vt:variant>
        <vt:i4>1835062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_Toc163118545</vt:lpwstr>
      </vt:variant>
      <vt:variant>
        <vt:i4>1835062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_Toc163118544</vt:lpwstr>
      </vt:variant>
      <vt:variant>
        <vt:i4>524314</vt:i4>
      </vt:variant>
      <vt:variant>
        <vt:i4>8</vt:i4>
      </vt:variant>
      <vt:variant>
        <vt:i4>0</vt:i4>
      </vt:variant>
      <vt:variant>
        <vt:i4>5</vt:i4>
      </vt:variant>
      <vt:variant>
        <vt:lpwstr>https://crowe-my.sharepoint.com/personal/carly_loss_crowe_com/Documents/Laird/Boundary/FDD/CADOE X - Populate Actual Production End Date.docx</vt:lpwstr>
      </vt:variant>
      <vt:variant>
        <vt:lpwstr>_Toc163118543</vt:lpwstr>
      </vt:variant>
      <vt:variant>
        <vt:i4>524314</vt:i4>
      </vt:variant>
      <vt:variant>
        <vt:i4>2</vt:i4>
      </vt:variant>
      <vt:variant>
        <vt:i4>0</vt:i4>
      </vt:variant>
      <vt:variant>
        <vt:i4>5</vt:i4>
      </vt:variant>
      <vt:variant>
        <vt:lpwstr>https://crowe-my.sharepoint.com/personal/carly_loss_crowe_com/Documents/Laird/Boundary/FDD/CADOE X - Populate Actual Production End Date.docx</vt:lpwstr>
      </vt:variant>
      <vt:variant>
        <vt:lpwstr>_Toc163118542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Design</dc:title>
  <dc:subject/>
  <dc:creator>Wells, Cindy</dc:creator>
  <cp:keywords/>
  <dc:description/>
  <cp:lastModifiedBy>Piatek, Jordan</cp:lastModifiedBy>
  <cp:revision>240</cp:revision>
  <cp:lastPrinted>2018-04-02T21:38:00Z</cp:lastPrinted>
  <dcterms:created xsi:type="dcterms:W3CDTF">2024-07-18T13:28:00Z</dcterms:created>
  <dcterms:modified xsi:type="dcterms:W3CDTF">2024-07-19T15:56:00Z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 linkTarget="_Toc505249589">
    <vt:lpwstr>Functional Design.Crowe Azure DevOps Enhancement 81313..3WM - Purchase Price Review</vt:lpwstr>
  </property>
  <property fmtid="{D5CDD505-2E9C-101B-9397-08002B2CF9AE}" pid="3" name="ContentTypeId">
    <vt:lpwstr>0x0101007B0FEAB114408E489B4879FFAD9C798B</vt:lpwstr>
  </property>
</Properties>
</file>